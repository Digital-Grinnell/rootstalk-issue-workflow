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12FBD" w14:textId="77777777" w:rsidR="00FA1530" w:rsidRDefault="3A40F9F1" w:rsidP="00E0061F">
      <w:pPr>
        <w:pStyle w:val="Title"/>
      </w:pPr>
      <w:r w:rsidRPr="6F60362C">
        <w:t>The Propaganda of Postcards</w:t>
      </w:r>
    </w:p>
    <w:p w14:paraId="1B012FFE" w14:textId="77777777" w:rsidR="00E0061F" w:rsidRDefault="00E0061F" w:rsidP="009A20B1">
      <w:pPr>
        <w:pStyle w:val="ByLine"/>
      </w:pPr>
      <w:r>
        <w:t>by Kylie Klassen</w:t>
      </w:r>
    </w:p>
    <w:p w14:paraId="179ADDF2" w14:textId="77777777" w:rsidR="00E0061F" w:rsidRDefault="00E0061F" w:rsidP="00E0061F"/>
    <w:p w14:paraId="2B414902" w14:textId="77777777" w:rsidR="00E0061F" w:rsidRPr="009A20B1" w:rsidRDefault="00E0061F" w:rsidP="009A20B1">
      <w:pPr>
        <w:pStyle w:val="ArticleType"/>
      </w:pPr>
      <w:r w:rsidRPr="009A20B1">
        <w:t>ESSAY</w:t>
      </w:r>
    </w:p>
    <w:p w14:paraId="029A9F22" w14:textId="77777777" w:rsidR="00E0061F" w:rsidRDefault="00E0061F" w:rsidP="007A44C7">
      <w:pPr>
        <w:pStyle w:val="ArticleType"/>
      </w:pPr>
      <w:r>
        <w:fldChar w:fldCharType="begin"/>
      </w:r>
      <w:r>
        <w:instrText xml:space="preserve"> INCLUDEPICTURE "https://rootstalk.blob.core.windows.net/rootstalk-2023-spring/klassen-header.jpg" \* MERGEFORMATINET </w:instrText>
      </w:r>
      <w:r>
        <w:fldChar w:fldCharType="separate"/>
      </w:r>
      <w:r>
        <w:rPr>
          <w:noProof/>
        </w:rPr>
        <w:drawing>
          <wp:anchor distT="0" distB="0" distL="114300" distR="114300" simplePos="0" relativeHeight="251659266" behindDoc="0" locked="0" layoutInCell="1" allowOverlap="0" wp14:anchorId="541D3797" wp14:editId="7FEA90D1">
            <wp:simplePos x="0" y="0"/>
            <wp:positionH relativeFrom="column">
              <wp:align>center</wp:align>
            </wp:positionH>
            <wp:positionV relativeFrom="margin">
              <wp:posOffset>1371600</wp:posOffset>
            </wp:positionV>
            <wp:extent cx="13002768" cy="4315968"/>
            <wp:effectExtent l="0" t="0" r="2540" b="2540"/>
            <wp:wrapTopAndBottom/>
            <wp:docPr id="805686367" name="Picture 1" descr="decorativ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rative header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2768" cy="4315968"/>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end"/>
      </w:r>
    </w:p>
    <w:p w14:paraId="00D780D2" w14:textId="77777777" w:rsidR="00E0061F" w:rsidRPr="00616C54" w:rsidRDefault="00E0061F" w:rsidP="00E0061F">
      <w:pPr>
        <w:pStyle w:val="ArticleType"/>
        <w:rPr>
          <w:rStyle w:val="Emphasis"/>
        </w:rPr>
      </w:pPr>
    </w:p>
    <w:p w14:paraId="6675A4DF" w14:textId="77777777" w:rsidR="00AE7B90" w:rsidRPr="00616C54" w:rsidRDefault="00E94A94" w:rsidP="00194B8F">
      <w:pPr>
        <w:rPr>
          <w:rStyle w:val="Emphasis"/>
        </w:rPr>
      </w:pPr>
      <w:r w:rsidRPr="00616C54">
        <w:rPr>
          <w:rStyle w:val="Emphasis"/>
        </w:rPr>
        <w:t xml:space="preserve">The following is </w:t>
      </w:r>
      <w:r w:rsidR="009A071C" w:rsidRPr="00616C54">
        <w:rPr>
          <w:rStyle w:val="Emphasis"/>
        </w:rPr>
        <w:t xml:space="preserve">a </w:t>
      </w:r>
      <w:r w:rsidR="002B36D1" w:rsidRPr="00616C54">
        <w:rPr>
          <w:rStyle w:val="Emphasis"/>
        </w:rPr>
        <w:t>criticism</w:t>
      </w:r>
      <w:r w:rsidR="0099447A" w:rsidRPr="00616C54">
        <w:rPr>
          <w:rStyle w:val="Emphasis"/>
        </w:rPr>
        <w:t xml:space="preserve"> </w:t>
      </w:r>
      <w:r w:rsidR="00177F43" w:rsidRPr="00616C54">
        <w:rPr>
          <w:rStyle w:val="Emphasis"/>
        </w:rPr>
        <w:t xml:space="preserve">of </w:t>
      </w:r>
      <w:r w:rsidR="0099447A" w:rsidRPr="00616C54">
        <w:rPr>
          <w:rStyle w:val="Emphasis"/>
        </w:rPr>
        <w:t xml:space="preserve">three postcards </w:t>
      </w:r>
      <w:r w:rsidR="00DC7341" w:rsidRPr="00616C54">
        <w:rPr>
          <w:rStyle w:val="Emphasis"/>
        </w:rPr>
        <w:t xml:space="preserve">from </w:t>
      </w:r>
      <w:r w:rsidR="00DC63F3" w:rsidRPr="00616C54">
        <w:rPr>
          <w:rStyle w:val="Emphasis"/>
        </w:rPr>
        <w:t xml:space="preserve">early </w:t>
      </w:r>
      <w:r w:rsidR="00452709" w:rsidRPr="00616C54">
        <w:rPr>
          <w:rStyle w:val="Emphasis"/>
        </w:rPr>
        <w:t xml:space="preserve">20th century Oklahoma </w:t>
      </w:r>
      <w:r w:rsidR="00D9208B" w:rsidRPr="00616C54">
        <w:rPr>
          <w:rStyle w:val="Emphasis"/>
        </w:rPr>
        <w:t>t</w:t>
      </w:r>
      <w:r w:rsidR="00452709" w:rsidRPr="00616C54">
        <w:rPr>
          <w:rStyle w:val="Emphasis"/>
        </w:rPr>
        <w:t>hat d</w:t>
      </w:r>
      <w:r w:rsidR="00F120F3" w:rsidRPr="00616C54">
        <w:rPr>
          <w:rStyle w:val="Emphasis"/>
        </w:rPr>
        <w:t>epict</w:t>
      </w:r>
      <w:r w:rsidR="00452709" w:rsidRPr="00616C54">
        <w:rPr>
          <w:rStyle w:val="Emphasis"/>
        </w:rPr>
        <w:t xml:space="preserve"> images of Native </w:t>
      </w:r>
      <w:r w:rsidR="00F120F3" w:rsidRPr="00616C54">
        <w:rPr>
          <w:rStyle w:val="Emphasis"/>
        </w:rPr>
        <w:t xml:space="preserve">American peoples. I </w:t>
      </w:r>
      <w:r w:rsidR="005E1D24" w:rsidRPr="00616C54">
        <w:rPr>
          <w:rStyle w:val="Emphasis"/>
        </w:rPr>
        <w:t>recognize that</w:t>
      </w:r>
      <w:r w:rsidR="00F82C78" w:rsidRPr="00616C54">
        <w:rPr>
          <w:rStyle w:val="Emphasis"/>
        </w:rPr>
        <w:t xml:space="preserve"> my position</w:t>
      </w:r>
      <w:r w:rsidR="00420F10" w:rsidRPr="00616C54">
        <w:rPr>
          <w:rStyle w:val="Emphasis"/>
        </w:rPr>
        <w:t xml:space="preserve"> </w:t>
      </w:r>
      <w:r w:rsidR="00F82C78" w:rsidRPr="00616C54">
        <w:rPr>
          <w:rStyle w:val="Emphasis"/>
        </w:rPr>
        <w:t>as</w:t>
      </w:r>
      <w:r w:rsidR="005E1D24" w:rsidRPr="00616C54">
        <w:rPr>
          <w:rStyle w:val="Emphasis"/>
        </w:rPr>
        <w:t xml:space="preserve"> a white woman writing this</w:t>
      </w:r>
      <w:r w:rsidR="00E85633" w:rsidRPr="00616C54">
        <w:rPr>
          <w:rStyle w:val="Emphasis"/>
        </w:rPr>
        <w:t xml:space="preserve"> piece is a </w:t>
      </w:r>
      <w:r w:rsidR="00F82C78" w:rsidRPr="00616C54">
        <w:rPr>
          <w:rStyle w:val="Emphasis"/>
        </w:rPr>
        <w:t xml:space="preserve">privileged one, as people who have looked like me have historically been </w:t>
      </w:r>
      <w:r w:rsidR="0016650B" w:rsidRPr="00616C54">
        <w:rPr>
          <w:rStyle w:val="Emphasis"/>
        </w:rPr>
        <w:t xml:space="preserve">destructive </w:t>
      </w:r>
      <w:r w:rsidR="00F82C78" w:rsidRPr="00616C54">
        <w:rPr>
          <w:rStyle w:val="Emphasis"/>
        </w:rPr>
        <w:t xml:space="preserve">to </w:t>
      </w:r>
      <w:r w:rsidR="00420F10" w:rsidRPr="00616C54">
        <w:rPr>
          <w:rStyle w:val="Emphasis"/>
        </w:rPr>
        <w:t>the livelihood</w:t>
      </w:r>
      <w:r w:rsidR="006805C9" w:rsidRPr="00616C54">
        <w:rPr>
          <w:rStyle w:val="Emphasis"/>
        </w:rPr>
        <w:t xml:space="preserve">s of people of color, especially </w:t>
      </w:r>
      <w:r w:rsidR="00FD63C1" w:rsidRPr="00616C54">
        <w:rPr>
          <w:rStyle w:val="Emphasis"/>
        </w:rPr>
        <w:t xml:space="preserve">those who are </w:t>
      </w:r>
      <w:r w:rsidR="006805C9" w:rsidRPr="00616C54">
        <w:rPr>
          <w:rStyle w:val="Emphasis"/>
        </w:rPr>
        <w:t>nativ</w:t>
      </w:r>
      <w:r w:rsidR="00FD63C1" w:rsidRPr="00616C54">
        <w:rPr>
          <w:rStyle w:val="Emphasis"/>
        </w:rPr>
        <w:t xml:space="preserve">es of </w:t>
      </w:r>
      <w:r w:rsidR="004317B9" w:rsidRPr="00616C54">
        <w:rPr>
          <w:rStyle w:val="Emphasis"/>
        </w:rPr>
        <w:t>t</w:t>
      </w:r>
      <w:r w:rsidR="00C521B5" w:rsidRPr="00616C54">
        <w:rPr>
          <w:rStyle w:val="Emphasis"/>
        </w:rPr>
        <w:t xml:space="preserve">he land that is now </w:t>
      </w:r>
      <w:r w:rsidR="009427F0" w:rsidRPr="00616C54">
        <w:rPr>
          <w:rStyle w:val="Emphasis"/>
        </w:rPr>
        <w:t xml:space="preserve">known as </w:t>
      </w:r>
      <w:r w:rsidR="00C521B5" w:rsidRPr="00616C54">
        <w:rPr>
          <w:rStyle w:val="Emphasis"/>
        </w:rPr>
        <w:t>the United States</w:t>
      </w:r>
      <w:r w:rsidR="006805C9" w:rsidRPr="00616C54">
        <w:rPr>
          <w:rStyle w:val="Emphasis"/>
        </w:rPr>
        <w:t xml:space="preserve">. The </w:t>
      </w:r>
      <w:r w:rsidR="00BA357B" w:rsidRPr="00616C54">
        <w:rPr>
          <w:rStyle w:val="Emphasis"/>
        </w:rPr>
        <w:t xml:space="preserve">goal of </w:t>
      </w:r>
      <w:r w:rsidR="00E85633" w:rsidRPr="00616C54">
        <w:rPr>
          <w:rStyle w:val="Emphasis"/>
        </w:rPr>
        <w:t xml:space="preserve">my words </w:t>
      </w:r>
      <w:r w:rsidR="008B53BA" w:rsidRPr="00616C54">
        <w:rPr>
          <w:rStyle w:val="Emphasis"/>
        </w:rPr>
        <w:t>is</w:t>
      </w:r>
      <w:r w:rsidR="00E85633" w:rsidRPr="00616C54">
        <w:rPr>
          <w:rStyle w:val="Emphasis"/>
        </w:rPr>
        <w:t xml:space="preserve"> not to amplify my voice over others, it is </w:t>
      </w:r>
      <w:r w:rsidR="001A35FB" w:rsidRPr="00616C54">
        <w:rPr>
          <w:rStyle w:val="Emphasis"/>
        </w:rPr>
        <w:t xml:space="preserve">instead </w:t>
      </w:r>
      <w:r w:rsidR="00E85633" w:rsidRPr="00616C54">
        <w:rPr>
          <w:rStyle w:val="Emphasis"/>
        </w:rPr>
        <w:t xml:space="preserve">to </w:t>
      </w:r>
      <w:r w:rsidR="004D5CD0" w:rsidRPr="00616C54">
        <w:rPr>
          <w:rStyle w:val="Emphasis"/>
        </w:rPr>
        <w:t>criticize</w:t>
      </w:r>
      <w:r w:rsidR="00E85633" w:rsidRPr="00616C54">
        <w:rPr>
          <w:rStyle w:val="Emphasis"/>
        </w:rPr>
        <w:t xml:space="preserve"> </w:t>
      </w:r>
      <w:commentRangeStart w:id="0"/>
      <w:r w:rsidR="00E85633" w:rsidRPr="00616C54">
        <w:rPr>
          <w:rStyle w:val="Emphasis"/>
        </w:rPr>
        <w:t xml:space="preserve">a </w:t>
      </w:r>
      <w:r w:rsidR="008B53BA" w:rsidRPr="00616C54">
        <w:rPr>
          <w:rStyle w:val="Emphasis"/>
        </w:rPr>
        <w:t>specific instance</w:t>
      </w:r>
      <w:commentRangeEnd w:id="0"/>
      <w:r w:rsidRPr="00616C54">
        <w:rPr>
          <w:rStyle w:val="Emphasis"/>
        </w:rPr>
        <w:commentReference w:id="0"/>
      </w:r>
      <w:r w:rsidR="008B53BA" w:rsidRPr="00616C54">
        <w:rPr>
          <w:rStyle w:val="Emphasis"/>
        </w:rPr>
        <w:t xml:space="preserve"> of cultural insensitivity towards Native Americans</w:t>
      </w:r>
      <w:r w:rsidR="0020411E" w:rsidRPr="00616C54">
        <w:rPr>
          <w:rStyle w:val="Emphasis"/>
        </w:rPr>
        <w:t xml:space="preserve">, </w:t>
      </w:r>
      <w:r w:rsidR="00E04351" w:rsidRPr="00616C54">
        <w:rPr>
          <w:rStyle w:val="Emphasis"/>
        </w:rPr>
        <w:t xml:space="preserve">explicitly </w:t>
      </w:r>
      <w:r w:rsidR="00F44BD5" w:rsidRPr="00616C54">
        <w:rPr>
          <w:rStyle w:val="Emphasis"/>
        </w:rPr>
        <w:t>towards the Pawnee</w:t>
      </w:r>
      <w:r w:rsidR="00665B91" w:rsidRPr="00616C54">
        <w:rPr>
          <w:rStyle w:val="Emphasis"/>
        </w:rPr>
        <w:t xml:space="preserve"> </w:t>
      </w:r>
      <w:r w:rsidR="00EB528D" w:rsidRPr="00616C54">
        <w:rPr>
          <w:rStyle w:val="Emphasis"/>
        </w:rPr>
        <w:t xml:space="preserve">as well as tribes that are left unlabeled on the cards. </w:t>
      </w:r>
      <w:commentRangeStart w:id="1"/>
      <w:commentRangeEnd w:id="1"/>
      <w:r w:rsidRPr="00616C54">
        <w:rPr>
          <w:rStyle w:val="Emphasis"/>
        </w:rPr>
        <w:commentReference w:id="1"/>
      </w:r>
    </w:p>
    <w:p w14:paraId="4A42F2C5" w14:textId="77777777" w:rsidR="00AE7B90" w:rsidRDefault="00AE7B90" w:rsidP="002611D0"/>
    <w:p w14:paraId="05684EA8" w14:textId="77777777" w:rsidR="000B503E" w:rsidRDefault="000B503E" w:rsidP="002611D0">
      <w:r w:rsidRPr="002611D0">
        <w:t xml:space="preserve">To read </w:t>
      </w:r>
      <w:r w:rsidR="00EC72BB" w:rsidRPr="002611D0">
        <w:t>more about the Pawnee Nation</w:t>
      </w:r>
      <w:r w:rsidR="00B74EBD" w:rsidRPr="002611D0">
        <w:t>,</w:t>
      </w:r>
      <w:r w:rsidR="00EC72BB" w:rsidRPr="002611D0">
        <w:t xml:space="preserve"> </w:t>
      </w:r>
      <w:r w:rsidRPr="002611D0">
        <w:t xml:space="preserve">visit their site: </w:t>
      </w:r>
      <w:hyperlink r:id="rId13" w:history="1">
        <w:r w:rsidR="00194B8F" w:rsidRPr="001D02FC">
          <w:rPr>
            <w:rStyle w:val="Hyperlink"/>
          </w:rPr>
          <w:t>https://pawneenation.org/pawnee-history/</w:t>
        </w:r>
      </w:hyperlink>
    </w:p>
    <w:p w14:paraId="0D9E2367" w14:textId="77777777" w:rsidR="00194B8F" w:rsidRPr="002611D0" w:rsidRDefault="00194B8F" w:rsidP="002611D0"/>
    <w:p w14:paraId="06C0EBE1" w14:textId="5EE0A9B4" w:rsidR="008C0B0A" w:rsidRDefault="00C741DD" w:rsidP="00194B8F">
      <w:pPr>
        <w:rPr>
          <w:rFonts w:eastAsia="Times New Roman"/>
          <w:color w:val="000000"/>
          <w:shd w:val="clear" w:color="auto" w:fill="FFFFFF"/>
        </w:rPr>
      </w:pPr>
      <w:r>
        <w:t>The</w:t>
      </w:r>
      <w:r w:rsidR="009F0167">
        <w:t xml:space="preserve"> Oklahoma Department of Libraries’ digital archive</w:t>
      </w:r>
      <w:r>
        <w:t xml:space="preserve"> </w:t>
      </w:r>
      <w:r w:rsidR="00CE5D94">
        <w:t xml:space="preserve">is home to </w:t>
      </w:r>
      <w:r>
        <w:t>a collection of</w:t>
      </w:r>
      <w:r w:rsidR="008E653A">
        <w:t xml:space="preserve"> a </w:t>
      </w:r>
      <w:r w:rsidR="001C679A">
        <w:t>twentieth-century tourist staple</w:t>
      </w:r>
      <w:r w:rsidR="00FA7412">
        <w:t>: postcards.</w:t>
      </w:r>
      <w:r w:rsidR="6B66F29B">
        <w:t xml:space="preserve"> </w:t>
      </w:r>
      <w:r w:rsidR="00722E44">
        <w:t>While p</w:t>
      </w:r>
      <w:r w:rsidR="008E653A">
        <w:t xml:space="preserve">ostcards </w:t>
      </w:r>
      <w:r w:rsidR="004229AC">
        <w:t xml:space="preserve">are often </w:t>
      </w:r>
      <w:r w:rsidR="2210E26D">
        <w:t xml:space="preserve">seen </w:t>
      </w:r>
      <w:r w:rsidR="00EF225C">
        <w:t>as</w:t>
      </w:r>
      <w:r w:rsidR="004229AC">
        <w:t xml:space="preserve"> </w:t>
      </w:r>
      <w:r w:rsidR="00DA28BC">
        <w:t>promot</w:t>
      </w:r>
      <w:r w:rsidR="00EF225C">
        <w:t>ing</w:t>
      </w:r>
      <w:r w:rsidR="00DA28BC">
        <w:t xml:space="preserve"> favorable feelings, </w:t>
      </w:r>
      <w:r w:rsidR="00722E44">
        <w:t>some images</w:t>
      </w:r>
      <w:r w:rsidR="003A09A4">
        <w:t xml:space="preserve"> </w:t>
      </w:r>
      <w:r w:rsidR="004274EA">
        <w:t>from this archive cannot be seen</w:t>
      </w:r>
      <w:r w:rsidR="00AB123B">
        <w:t xml:space="preserve"> in this same light. </w:t>
      </w:r>
      <w:r w:rsidR="00CE5D94">
        <w:t>Of</w:t>
      </w:r>
      <w:r w:rsidR="0C007FFD">
        <w:t xml:space="preserve"> </w:t>
      </w:r>
      <w:r w:rsidR="00DA5B04">
        <w:t xml:space="preserve">the </w:t>
      </w:r>
      <w:r w:rsidR="17179244">
        <w:t>491 postcards</w:t>
      </w:r>
      <w:r w:rsidR="00DA5B04">
        <w:t xml:space="preserve"> in this collection</w:t>
      </w:r>
      <w:r w:rsidR="17179244">
        <w:t>,</w:t>
      </w:r>
      <w:r w:rsidR="184ACE6A">
        <w:t xml:space="preserve"> a </w:t>
      </w:r>
      <w:r w:rsidR="17179244">
        <w:t xml:space="preserve">handful </w:t>
      </w:r>
      <w:r w:rsidR="184ACE6A">
        <w:t xml:space="preserve">of them </w:t>
      </w:r>
      <w:r w:rsidR="44DE0B35">
        <w:t>portray</w:t>
      </w:r>
      <w:r w:rsidR="17179244">
        <w:t xml:space="preserve"> images of Native Americans</w:t>
      </w:r>
      <w:r w:rsidR="00CE5D94">
        <w:t>, and not in a</w:t>
      </w:r>
      <w:r w:rsidR="007D7198">
        <w:t>n</w:t>
      </w:r>
      <w:r w:rsidR="00CE5D94">
        <w:t xml:space="preserve"> </w:t>
      </w:r>
      <w:commentRangeStart w:id="2"/>
      <w:r w:rsidR="007D7198">
        <w:t xml:space="preserve">appropriate </w:t>
      </w:r>
      <w:commentRangeEnd w:id="2"/>
      <w:r>
        <w:rPr>
          <w:rStyle w:val="CommentReference"/>
        </w:rPr>
        <w:commentReference w:id="2"/>
      </w:r>
      <w:r w:rsidR="00A468B1">
        <w:t>manner</w:t>
      </w:r>
      <w:r w:rsidR="17179244">
        <w:t xml:space="preserve">. </w:t>
      </w:r>
      <w:r w:rsidR="008E653A">
        <w:t xml:space="preserve">Three </w:t>
      </w:r>
      <w:r w:rsidR="00BD7C05">
        <w:t>depictions</w:t>
      </w:r>
      <w:r w:rsidR="008E653A">
        <w:t xml:space="preserve"> of Native Americans</w:t>
      </w:r>
      <w:r w:rsidR="00B12708">
        <w:t xml:space="preserve"> </w:t>
      </w:r>
      <w:r w:rsidR="00100AD3">
        <w:t>provide</w:t>
      </w:r>
      <w:r w:rsidR="00BD7C05">
        <w:rPr>
          <w:rFonts w:eastAsia="Times New Roman"/>
          <w:color w:val="000000"/>
          <w:shd w:val="clear" w:color="auto" w:fill="FFFFFF"/>
        </w:rPr>
        <w:t xml:space="preserve"> clear ex</w:t>
      </w:r>
      <w:r w:rsidR="00436E39">
        <w:rPr>
          <w:rFonts w:eastAsia="Times New Roman"/>
          <w:color w:val="000000"/>
          <w:shd w:val="clear" w:color="auto" w:fill="FFFFFF"/>
        </w:rPr>
        <w:t>amples</w:t>
      </w:r>
      <w:r w:rsidR="00BD7C05">
        <w:rPr>
          <w:rFonts w:eastAsia="Times New Roman"/>
          <w:color w:val="000000"/>
          <w:shd w:val="clear" w:color="auto" w:fill="FFFFFF"/>
        </w:rPr>
        <w:t xml:space="preserve"> of exploitation. </w:t>
      </w:r>
      <w:r w:rsidR="49F5F6C9">
        <w:t>The</w:t>
      </w:r>
      <w:r w:rsidR="447C1FBD">
        <w:t xml:space="preserve"> </w:t>
      </w:r>
      <w:r w:rsidR="49F5F6C9">
        <w:t>picture</w:t>
      </w:r>
      <w:r w:rsidR="00AF2159">
        <w:t>s</w:t>
      </w:r>
      <w:r w:rsidR="00BD7C05">
        <w:t xml:space="preserve"> found on</w:t>
      </w:r>
      <w:r w:rsidR="447C1FBD">
        <w:t xml:space="preserve"> the</w:t>
      </w:r>
      <w:r w:rsidR="00BD7C05">
        <w:t xml:space="preserve"> three</w:t>
      </w:r>
      <w:r w:rsidR="447C1FBD">
        <w:t xml:space="preserve"> postcards </w:t>
      </w:r>
      <w:r w:rsidR="6697FD6B">
        <w:t xml:space="preserve">examined here </w:t>
      </w:r>
      <w:r w:rsidR="003C2592">
        <w:t xml:space="preserve">present </w:t>
      </w:r>
      <w:r w:rsidR="00EA4973">
        <w:t>the stereotypical</w:t>
      </w:r>
      <w:r w:rsidR="06737651">
        <w:t xml:space="preserve"> </w:t>
      </w:r>
      <w:r w:rsidR="49F5F6C9">
        <w:t>image of ‘the native</w:t>
      </w:r>
      <w:r w:rsidR="345F6E54">
        <w:t>,</w:t>
      </w:r>
      <w:r w:rsidR="40ACB2D9">
        <w:t>’</w:t>
      </w:r>
      <w:r w:rsidR="6A05785C">
        <w:t xml:space="preserve"> </w:t>
      </w:r>
      <w:r w:rsidR="520DEF5F">
        <w:t>favor</w:t>
      </w:r>
      <w:r w:rsidR="6A05785C">
        <w:t>ing</w:t>
      </w:r>
      <w:r w:rsidR="520DEF5F">
        <w:t xml:space="preserve"> </w:t>
      </w:r>
      <w:r w:rsidR="40ACB2D9">
        <w:t xml:space="preserve">the </w:t>
      </w:r>
      <w:r w:rsidR="520DEF5F">
        <w:t>United</w:t>
      </w:r>
      <w:r w:rsidR="006B722D">
        <w:t xml:space="preserve"> </w:t>
      </w:r>
      <w:r w:rsidR="003469BB">
        <w:t>States</w:t>
      </w:r>
      <w:r w:rsidR="00B12708">
        <w:t>’</w:t>
      </w:r>
      <w:r w:rsidR="003469BB">
        <w:t xml:space="preserve"> </w:t>
      </w:r>
      <w:r w:rsidR="002611D0">
        <w:t>historical view</w:t>
      </w:r>
      <w:r w:rsidR="003469BB">
        <w:t xml:space="preserve"> of Native Americans.</w:t>
      </w:r>
      <w:r w:rsidR="00DF1729">
        <w:t xml:space="preserve"> </w:t>
      </w:r>
      <w:r w:rsidR="00DF1729">
        <w:rPr>
          <w:rFonts w:eastAsia="Times New Roman"/>
          <w:color w:val="000000"/>
          <w:shd w:val="clear" w:color="auto" w:fill="FFFFFF"/>
        </w:rPr>
        <w:t xml:space="preserve">The use of exploitative images on postcards allows </w:t>
      </w:r>
      <w:r w:rsidR="00D410DD">
        <w:rPr>
          <w:rFonts w:eastAsia="Times New Roman"/>
          <w:color w:val="000000"/>
          <w:shd w:val="clear" w:color="auto" w:fill="FFFFFF"/>
        </w:rPr>
        <w:t xml:space="preserve">white </w:t>
      </w:r>
      <w:r w:rsidR="003469BB">
        <w:rPr>
          <w:rFonts w:eastAsia="Times New Roman"/>
          <w:color w:val="000000"/>
          <w:shd w:val="clear" w:color="auto" w:fill="FFFFFF"/>
        </w:rPr>
        <w:t xml:space="preserve">society </w:t>
      </w:r>
      <w:r w:rsidR="00DF1729">
        <w:rPr>
          <w:rFonts w:eastAsia="Times New Roman"/>
          <w:color w:val="000000"/>
          <w:shd w:val="clear" w:color="auto" w:fill="FFFFFF"/>
        </w:rPr>
        <w:t xml:space="preserve">to </w:t>
      </w:r>
      <w:r w:rsidR="00785A83">
        <w:rPr>
          <w:rFonts w:eastAsia="Times New Roman"/>
          <w:color w:val="000000"/>
          <w:shd w:val="clear" w:color="auto" w:fill="FFFFFF"/>
        </w:rPr>
        <w:t xml:space="preserve">continually </w:t>
      </w:r>
      <w:r w:rsidR="00DF1729">
        <w:rPr>
          <w:rFonts w:eastAsia="Times New Roman"/>
          <w:color w:val="000000"/>
          <w:shd w:val="clear" w:color="auto" w:fill="FFFFFF"/>
        </w:rPr>
        <w:t xml:space="preserve">benefit </w:t>
      </w:r>
      <w:r w:rsidR="00785A83">
        <w:rPr>
          <w:rFonts w:eastAsia="Times New Roman"/>
          <w:color w:val="000000"/>
          <w:shd w:val="clear" w:color="auto" w:fill="FFFFFF"/>
        </w:rPr>
        <w:t xml:space="preserve">from these postcards’ images </w:t>
      </w:r>
      <w:r w:rsidR="008C0B0A">
        <w:rPr>
          <w:rFonts w:eastAsia="Times New Roman"/>
          <w:color w:val="000000"/>
          <w:shd w:val="clear" w:color="auto" w:fill="FFFFFF"/>
        </w:rPr>
        <w:t>through the</w:t>
      </w:r>
      <w:r w:rsidR="00785A83">
        <w:rPr>
          <w:rFonts w:eastAsia="Times New Roman"/>
          <w:color w:val="000000"/>
          <w:shd w:val="clear" w:color="auto" w:fill="FFFFFF"/>
        </w:rPr>
        <w:t>ir</w:t>
      </w:r>
      <w:r w:rsidR="008C0B0A">
        <w:rPr>
          <w:rFonts w:eastAsia="Times New Roman"/>
          <w:color w:val="000000"/>
          <w:shd w:val="clear" w:color="auto" w:fill="FFFFFF"/>
        </w:rPr>
        <w:t xml:space="preserve"> resulting profit</w:t>
      </w:r>
      <w:r w:rsidR="006B1B44">
        <w:rPr>
          <w:rFonts w:eastAsia="Times New Roman"/>
          <w:color w:val="000000"/>
          <w:shd w:val="clear" w:color="auto" w:fill="FFFFFF"/>
        </w:rPr>
        <w:t xml:space="preserve"> from stamps</w:t>
      </w:r>
      <w:r w:rsidR="00DF1729">
        <w:rPr>
          <w:rFonts w:eastAsia="Times New Roman"/>
          <w:color w:val="000000"/>
          <w:shd w:val="clear" w:color="auto" w:fill="FFFFFF"/>
        </w:rPr>
        <w:t xml:space="preserve">, </w:t>
      </w:r>
      <w:r w:rsidR="009346F2">
        <w:rPr>
          <w:rFonts w:eastAsia="Times New Roman"/>
          <w:color w:val="000000"/>
          <w:shd w:val="clear" w:color="auto" w:fill="FFFFFF"/>
        </w:rPr>
        <w:t xml:space="preserve">their </w:t>
      </w:r>
      <w:r w:rsidR="00DF1729">
        <w:rPr>
          <w:rFonts w:eastAsia="Times New Roman"/>
          <w:color w:val="000000"/>
          <w:shd w:val="clear" w:color="auto" w:fill="FFFFFF"/>
        </w:rPr>
        <w:t>contribution to erasure, and the</w:t>
      </w:r>
      <w:r w:rsidR="009346F2">
        <w:rPr>
          <w:rFonts w:eastAsia="Times New Roman"/>
          <w:color w:val="000000"/>
          <w:shd w:val="clear" w:color="auto" w:fill="FFFFFF"/>
        </w:rPr>
        <w:t>ir</w:t>
      </w:r>
      <w:r w:rsidR="00DF1729">
        <w:rPr>
          <w:rFonts w:eastAsia="Times New Roman"/>
          <w:color w:val="000000"/>
          <w:shd w:val="clear" w:color="auto" w:fill="FFFFFF"/>
        </w:rPr>
        <w:t xml:space="preserve"> enforcement of a </w:t>
      </w:r>
      <w:commentRangeStart w:id="3"/>
      <w:r w:rsidR="00DF1729">
        <w:rPr>
          <w:rFonts w:eastAsia="Times New Roman"/>
          <w:color w:val="000000"/>
          <w:shd w:val="clear" w:color="auto" w:fill="FFFFFF"/>
        </w:rPr>
        <w:t>white-lensed stereotype</w:t>
      </w:r>
      <w:commentRangeEnd w:id="3"/>
      <w:r>
        <w:rPr>
          <w:rStyle w:val="CommentReference"/>
        </w:rPr>
        <w:commentReference w:id="3"/>
      </w:r>
      <w:r w:rsidR="00DF1729">
        <w:rPr>
          <w:rFonts w:eastAsia="Times New Roman"/>
          <w:color w:val="000000"/>
          <w:shd w:val="clear" w:color="auto" w:fill="FFFFFF"/>
        </w:rPr>
        <w:t xml:space="preserve">. </w:t>
      </w:r>
    </w:p>
    <w:p w14:paraId="682CE72A" w14:textId="77777777" w:rsidR="00616C54" w:rsidRPr="00B105C7" w:rsidRDefault="00616C54" w:rsidP="00194B8F">
      <w:pPr>
        <w:rPr>
          <w:rFonts w:eastAsia="Times New Roman"/>
          <w:color w:val="000000"/>
          <w:shd w:val="clear" w:color="auto" w:fill="FFFFFF"/>
        </w:rPr>
      </w:pPr>
    </w:p>
    <w:p w14:paraId="3225D8D4" w14:textId="77777777" w:rsidR="00A34F72" w:rsidRPr="00194B8F" w:rsidRDefault="0092655E" w:rsidP="00616C54">
      <w:pPr>
        <w:pStyle w:val="Title"/>
      </w:pPr>
      <w:r w:rsidRPr="00194B8F">
        <w:t>Postcards as an Entertainment Product</w:t>
      </w:r>
    </w:p>
    <w:p w14:paraId="70FBF86E" w14:textId="77777777" w:rsidR="00F40D44" w:rsidRDefault="0062400F" w:rsidP="00194B8F">
      <w:r>
        <w:t xml:space="preserve">Postcards began their boom </w:t>
      </w:r>
      <w:r w:rsidR="006C2556" w:rsidRPr="3F818C36">
        <w:t>in the mid</w:t>
      </w:r>
      <w:r w:rsidR="006C2556">
        <w:t>-</w:t>
      </w:r>
      <w:r w:rsidR="006C2556" w:rsidRPr="3F818C36">
        <w:t>1800’s</w:t>
      </w:r>
      <w:r w:rsidR="006C2556">
        <w:t xml:space="preserve"> </w:t>
      </w:r>
      <w:r>
        <w:t xml:space="preserve">when </w:t>
      </w:r>
      <w:r w:rsidR="001964F2">
        <w:t>t</w:t>
      </w:r>
      <w:r w:rsidR="00674403" w:rsidRPr="3F818C36">
        <w:t xml:space="preserve">he United States Postal Service </w:t>
      </w:r>
      <w:r w:rsidR="00F26B21">
        <w:t>introduced them into circulation</w:t>
      </w:r>
      <w:r w:rsidR="001964F2">
        <w:t>. However, these</w:t>
      </w:r>
      <w:r w:rsidR="003704FF" w:rsidRPr="3F818C36">
        <w:t xml:space="preserve"> weren’t the same eye-catching pieces that you w</w:t>
      </w:r>
      <w:r w:rsidR="002924D7" w:rsidRPr="3F818C36">
        <w:t>ould</w:t>
      </w:r>
      <w:r w:rsidR="003704FF" w:rsidRPr="3F818C36">
        <w:t xml:space="preserve"> expect: these </w:t>
      </w:r>
      <w:r w:rsidR="00B21A34">
        <w:t>early post</w:t>
      </w:r>
      <w:r w:rsidR="003704FF" w:rsidRPr="3F818C36">
        <w:t xml:space="preserve">cards </w:t>
      </w:r>
      <w:r w:rsidR="00B523B6">
        <w:t>did not feature a picture</w:t>
      </w:r>
      <w:r w:rsidR="003704FF" w:rsidRPr="3F818C36">
        <w:t>.</w:t>
      </w:r>
      <w:r w:rsidR="009850C8" w:rsidRPr="3F818C36">
        <w:t xml:space="preserve"> </w:t>
      </w:r>
      <w:r w:rsidR="00027778" w:rsidRPr="3F818C36">
        <w:t>Th</w:t>
      </w:r>
      <w:r w:rsidR="0FE099A3" w:rsidRPr="3F818C36">
        <w:t xml:space="preserve">is is </w:t>
      </w:r>
      <w:r w:rsidR="00F16388">
        <w:t>because</w:t>
      </w:r>
      <w:r w:rsidR="003222C0" w:rsidRPr="3F818C36">
        <w:t xml:space="preserve"> </w:t>
      </w:r>
      <w:r w:rsidR="007E4711" w:rsidRPr="3F818C36">
        <w:t>p</w:t>
      </w:r>
      <w:r w:rsidR="009850C8" w:rsidRPr="3F818C36">
        <w:t xml:space="preserve">ostcards were not originally intended for individual consumption, </w:t>
      </w:r>
      <w:r w:rsidR="00027778" w:rsidRPr="3F818C36">
        <w:t xml:space="preserve">but </w:t>
      </w:r>
      <w:r w:rsidR="009850C8" w:rsidRPr="3F818C36">
        <w:t xml:space="preserve">instead were a means </w:t>
      </w:r>
      <w:r w:rsidR="00262C76" w:rsidRPr="3F818C36">
        <w:t>through</w:t>
      </w:r>
      <w:r w:rsidR="009850C8" w:rsidRPr="3F818C36">
        <w:t xml:space="preserve"> which </w:t>
      </w:r>
      <w:r w:rsidR="00802413" w:rsidRPr="3F818C36">
        <w:t>businesses</w:t>
      </w:r>
      <w:r w:rsidR="009850C8" w:rsidRPr="3F818C36">
        <w:t xml:space="preserve"> could advertise their products</w:t>
      </w:r>
      <w:r w:rsidR="00E05F67">
        <w:rPr>
          <w:rStyle w:val="EndnoteReference"/>
          <w:rFonts w:ascii="Times New Roman" w:hAnsi="Times New Roman" w:cs="Times New Roman"/>
        </w:rPr>
        <w:endnoteReference w:id="2"/>
      </w:r>
      <w:r w:rsidR="00E05F67">
        <w:t xml:space="preserve">. </w:t>
      </w:r>
      <w:r w:rsidR="12E036D5" w:rsidRPr="3F818C36">
        <w:t>P</w:t>
      </w:r>
      <w:r w:rsidR="007E4711" w:rsidRPr="3F818C36">
        <w:t xml:space="preserve">ostcards were </w:t>
      </w:r>
      <w:r w:rsidR="16473007" w:rsidRPr="3F818C36">
        <w:t xml:space="preserve">seen as </w:t>
      </w:r>
      <w:r w:rsidR="007E4711" w:rsidRPr="3F818C36">
        <w:t>a</w:t>
      </w:r>
      <w:r w:rsidR="00824702" w:rsidRPr="3F818C36">
        <w:t>n</w:t>
      </w:r>
      <w:r w:rsidR="007E4711" w:rsidRPr="3F818C36">
        <w:t xml:space="preserve"> </w:t>
      </w:r>
      <w:r w:rsidR="009F0CD1" w:rsidRPr="3F818C36">
        <w:t xml:space="preserve">avenue </w:t>
      </w:r>
      <w:r w:rsidR="00B40AEA">
        <w:t xml:space="preserve">through which </w:t>
      </w:r>
      <w:r w:rsidR="00396D5F" w:rsidRPr="3F818C36">
        <w:t>businesses</w:t>
      </w:r>
      <w:r w:rsidR="009F0CD1" w:rsidRPr="3F818C36">
        <w:t xml:space="preserve"> could</w:t>
      </w:r>
      <w:r w:rsidR="007E4711" w:rsidRPr="3F818C36">
        <w:t xml:space="preserve"> </w:t>
      </w:r>
      <w:r w:rsidR="00F71BA5">
        <w:t xml:space="preserve">make a </w:t>
      </w:r>
      <w:r w:rsidR="0014448C" w:rsidRPr="3F818C36">
        <w:t>profit</w:t>
      </w:r>
      <w:r w:rsidR="007E4711" w:rsidRPr="3F818C36">
        <w:t xml:space="preserve">, </w:t>
      </w:r>
      <w:r w:rsidR="00133052">
        <w:t xml:space="preserve">rather than being the </w:t>
      </w:r>
      <w:r w:rsidR="007E4711" w:rsidRPr="3F818C36">
        <w:t>entertainment product</w:t>
      </w:r>
      <w:r w:rsidR="00027778" w:rsidRPr="3F818C36">
        <w:t xml:space="preserve"> that </w:t>
      </w:r>
      <w:r w:rsidR="00824702" w:rsidRPr="3F818C36">
        <w:t>postcard</w:t>
      </w:r>
      <w:r w:rsidR="002924D7" w:rsidRPr="3F818C36">
        <w:t xml:space="preserve"> collectors </w:t>
      </w:r>
      <w:r w:rsidR="00027778" w:rsidRPr="3F818C36">
        <w:t xml:space="preserve">seem to </w:t>
      </w:r>
      <w:r w:rsidR="6202EB49" w:rsidRPr="3F818C36">
        <w:t xml:space="preserve">view them </w:t>
      </w:r>
      <w:r w:rsidR="0049259F" w:rsidRPr="3F818C36">
        <w:t>as today.</w:t>
      </w:r>
      <w:r w:rsidR="007E4711" w:rsidRPr="3F818C36">
        <w:t xml:space="preserve"> </w:t>
      </w:r>
      <w:commentRangeStart w:id="4"/>
      <w:r w:rsidR="00027778" w:rsidRPr="3F818C36">
        <w:t>About a century later,</w:t>
      </w:r>
      <w:commentRangeEnd w:id="4"/>
      <w:r>
        <w:rPr>
          <w:rStyle w:val="CommentReference"/>
        </w:rPr>
        <w:commentReference w:id="4"/>
      </w:r>
      <w:r w:rsidR="00027778" w:rsidRPr="3F818C36">
        <w:t xml:space="preserve"> t</w:t>
      </w:r>
      <w:r w:rsidR="007E4711" w:rsidRPr="3F818C36">
        <w:t xml:space="preserve">hese unique forms of </w:t>
      </w:r>
      <w:r w:rsidR="00027778" w:rsidRPr="3F818C36">
        <w:t xml:space="preserve">communication would shift to the </w:t>
      </w:r>
      <w:r w:rsidR="00436E39">
        <w:t>contemporary form of postcards: ones that have an image</w:t>
      </w:r>
      <w:r w:rsidR="0014576B">
        <w:t xml:space="preserve">. </w:t>
      </w:r>
      <w:r w:rsidR="00EB1408" w:rsidRPr="3F818C36">
        <w:t>The</w:t>
      </w:r>
      <w:r w:rsidR="005E7857" w:rsidRPr="3F818C36">
        <w:t>se</w:t>
      </w:r>
      <w:r w:rsidR="00EB1408" w:rsidRPr="3F818C36">
        <w:t xml:space="preserve"> would </w:t>
      </w:r>
      <w:r w:rsidR="007C3A75" w:rsidRPr="3F818C36">
        <w:t>bec</w:t>
      </w:r>
      <w:r w:rsidR="00EB1408" w:rsidRPr="3F818C36">
        <w:t>o</w:t>
      </w:r>
      <w:r w:rsidR="007C3A75" w:rsidRPr="3F818C36">
        <w:t>me so popular</w:t>
      </w:r>
      <w:r w:rsidR="001779F9" w:rsidRPr="3F818C36">
        <w:t xml:space="preserve"> that, </w:t>
      </w:r>
      <w:r w:rsidR="007C3A75" w:rsidRPr="3F818C36">
        <w:t xml:space="preserve">in </w:t>
      </w:r>
      <w:r w:rsidR="00EB1408" w:rsidRPr="3F818C36">
        <w:t xml:space="preserve">the year </w:t>
      </w:r>
      <w:r w:rsidR="007C3A75" w:rsidRPr="3F818C36">
        <w:t>1913</w:t>
      </w:r>
      <w:r w:rsidR="00EB1408" w:rsidRPr="3F818C36">
        <w:t xml:space="preserve"> alone, t</w:t>
      </w:r>
      <w:r w:rsidR="007C3A75" w:rsidRPr="3F818C36">
        <w:t xml:space="preserve">he United States Postal Service </w:t>
      </w:r>
      <w:r w:rsidR="00A55019" w:rsidRPr="3F818C36">
        <w:t>d</w:t>
      </w:r>
      <w:r w:rsidR="00EB1408" w:rsidRPr="3F818C36">
        <w:t>ocumented</w:t>
      </w:r>
      <w:r w:rsidR="007C3A75" w:rsidRPr="3F818C36">
        <w:t xml:space="preserve"> that they had </w:t>
      </w:r>
      <w:r w:rsidR="00A55019" w:rsidRPr="3F818C36">
        <w:t xml:space="preserve">managed </w:t>
      </w:r>
      <w:r w:rsidR="007C3A75" w:rsidRPr="3F818C36">
        <w:t>968 million</w:t>
      </w:r>
      <w:r w:rsidR="00A55019" w:rsidRPr="3F818C36">
        <w:t xml:space="preserve"> </w:t>
      </w:r>
      <w:r w:rsidR="001F01B8" w:rsidRPr="3F818C36">
        <w:t>postcards</w:t>
      </w:r>
      <w:r w:rsidR="00723EDE">
        <w:rPr>
          <w:rStyle w:val="EndnoteReference"/>
          <w:rFonts w:ascii="Times New Roman" w:hAnsi="Times New Roman" w:cs="Times New Roman"/>
        </w:rPr>
        <w:endnoteReference w:id="3"/>
      </w:r>
      <w:r w:rsidR="00723EDE">
        <w:t xml:space="preserve">. </w:t>
      </w:r>
      <w:r w:rsidR="00DB5714">
        <w:t xml:space="preserve">So, </w:t>
      </w:r>
      <w:r w:rsidR="00154E87">
        <w:t>i</w:t>
      </w:r>
      <w:r w:rsidR="000D366C">
        <w:t>f</w:t>
      </w:r>
      <w:r w:rsidR="00F74292" w:rsidRPr="3F818C36">
        <w:t xml:space="preserve"> each </w:t>
      </w:r>
      <w:r w:rsidR="00DB5714">
        <w:t>stamp</w:t>
      </w:r>
      <w:r w:rsidR="00F74292" w:rsidRPr="3F818C36">
        <w:t xml:space="preserve"> w</w:t>
      </w:r>
      <w:r w:rsidR="00D64402">
        <w:t>as</w:t>
      </w:r>
      <w:r w:rsidR="00F74292" w:rsidRPr="3F818C36">
        <w:t xml:space="preserve"> worth </w:t>
      </w:r>
      <w:r w:rsidR="00C52927" w:rsidRPr="3F818C36">
        <w:t>at least one</w:t>
      </w:r>
      <w:r w:rsidR="005A31F0" w:rsidRPr="3F818C36">
        <w:t xml:space="preserve"> </w:t>
      </w:r>
      <w:r w:rsidR="00F74292" w:rsidRPr="3F818C36">
        <w:t>cent</w:t>
      </w:r>
      <w:r w:rsidR="00146563">
        <w:t xml:space="preserve"> during this time,</w:t>
      </w:r>
      <w:r w:rsidR="00F74292" w:rsidRPr="3F818C36">
        <w:t xml:space="preserve"> </w:t>
      </w:r>
      <w:r w:rsidR="00154E87">
        <w:t>then the</w:t>
      </w:r>
      <w:r w:rsidR="00F74292" w:rsidRPr="3F818C36">
        <w:t xml:space="preserve"> </w:t>
      </w:r>
      <w:r w:rsidR="001779F9" w:rsidRPr="3F818C36">
        <w:t>government</w:t>
      </w:r>
      <w:r w:rsidR="00146563">
        <w:t xml:space="preserve"> made</w:t>
      </w:r>
      <w:r w:rsidR="00F74292" w:rsidRPr="3F818C36">
        <w:t xml:space="preserve"> over 9 million dollars </w:t>
      </w:r>
      <w:r w:rsidR="00AE0517">
        <w:t xml:space="preserve">from </w:t>
      </w:r>
      <w:r w:rsidR="00BC4329">
        <w:t>mailing postcards alone.</w:t>
      </w:r>
    </w:p>
    <w:p w14:paraId="0D7695BD" w14:textId="77777777" w:rsidR="00194B8F" w:rsidRDefault="00194B8F" w:rsidP="00F40D44">
      <w:pPr>
        <w:spacing w:line="48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4C29085" wp14:editId="172F1C0E">
            <wp:extent cx="7200900" cy="5264294"/>
            <wp:effectExtent l="0" t="0" r="0" b="6350"/>
            <wp:docPr id="497896173" name="Picture 1" descr="A close-up of a post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6173" name="Picture 1" descr="A close-up of a post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44536" cy="5296195"/>
                    </a:xfrm>
                    <a:prstGeom prst="rect">
                      <a:avLst/>
                    </a:prstGeom>
                  </pic:spPr>
                </pic:pic>
              </a:graphicData>
            </a:graphic>
          </wp:inline>
        </w:drawing>
      </w:r>
    </w:p>
    <w:p w14:paraId="195B3E37" w14:textId="77777777" w:rsidR="00194B8F" w:rsidRDefault="00194B8F" w:rsidP="00194B8F">
      <w:pPr>
        <w:pStyle w:val="ImageCaption"/>
      </w:pPr>
      <w:r>
        <w:t xml:space="preserve">Postcard from 1910, with Seal of the Territory of </w:t>
      </w:r>
      <w:r w:rsidRPr="00194B8F">
        <w:t>Oklahoma</w:t>
      </w:r>
    </w:p>
    <w:p w14:paraId="5C6E938E" w14:textId="77777777" w:rsidR="00194B8F" w:rsidRDefault="00194B8F" w:rsidP="00194B8F">
      <w:pPr>
        <w:pStyle w:val="ImageCaption"/>
        <w:rPr>
          <w:rFonts w:ascii="Times New Roman" w:hAnsi="Times New Roman" w:cs="Times New Roman"/>
          <w:b/>
          <w:bCs/>
        </w:rPr>
      </w:pPr>
    </w:p>
    <w:p w14:paraId="191F84AE" w14:textId="77777777" w:rsidR="00451F2C" w:rsidRPr="00F40D44" w:rsidRDefault="00451F2C" w:rsidP="00616C54">
      <w:pPr>
        <w:pStyle w:val="Title"/>
      </w:pPr>
      <w:r w:rsidRPr="00451F2C">
        <w:t>Postcards and People</w:t>
      </w:r>
    </w:p>
    <w:p w14:paraId="6931D5BC" w14:textId="0EFA00C0" w:rsidR="006B70AC" w:rsidRDefault="008738CD" w:rsidP="00194B8F">
      <w:r w:rsidRPr="458BC819">
        <w:t xml:space="preserve">Nowadays, </w:t>
      </w:r>
      <w:r w:rsidR="00380651" w:rsidRPr="458BC819">
        <w:t xml:space="preserve">postcards have completely shifted away from the 1800’s advertising </w:t>
      </w:r>
      <w:r w:rsidR="0A4FB807" w:rsidRPr="458BC819">
        <w:t>medium</w:t>
      </w:r>
      <w:r w:rsidR="00380651" w:rsidRPr="458BC819">
        <w:t>, transforming into vacation-oriented tourist paraphernalia. When</w:t>
      </w:r>
      <w:r w:rsidRPr="458BC819">
        <w:t xml:space="preserve"> people receive a postcar</w:t>
      </w:r>
      <w:r w:rsidR="00380651" w:rsidRPr="458BC819">
        <w:t xml:space="preserve">d </w:t>
      </w:r>
      <w:r w:rsidR="006F0BB3" w:rsidRPr="458BC819">
        <w:t>today, it</w:t>
      </w:r>
      <w:r w:rsidR="00380651" w:rsidRPr="458BC819">
        <w:t xml:space="preserve"> usually comes from someone they know </w:t>
      </w:r>
      <w:r w:rsidR="2B2AA7B0" w:rsidRPr="458BC819">
        <w:t xml:space="preserve">who is </w:t>
      </w:r>
      <w:r w:rsidR="006F0BB3" w:rsidRPr="458BC819">
        <w:t xml:space="preserve">vacationing. </w:t>
      </w:r>
      <w:r w:rsidR="00FB5509" w:rsidRPr="458BC819">
        <w:t xml:space="preserve">During times when travelling was not commonplace, </w:t>
      </w:r>
      <w:r w:rsidR="00601E63" w:rsidRPr="458BC819">
        <w:t xml:space="preserve">however, </w:t>
      </w:r>
      <w:r w:rsidR="00FB5509" w:rsidRPr="458BC819">
        <w:t xml:space="preserve">the United States Postal </w:t>
      </w:r>
      <w:r w:rsidR="00A56880" w:rsidRPr="458BC819">
        <w:t>Service-connected</w:t>
      </w:r>
      <w:r w:rsidR="00FB5509" w:rsidRPr="458BC819">
        <w:t xml:space="preserve"> families and friends </w:t>
      </w:r>
      <w:r w:rsidR="005A665A" w:rsidRPr="458BC819">
        <w:t xml:space="preserve">in ways </w:t>
      </w:r>
      <w:r w:rsidR="00FB5509" w:rsidRPr="458BC819">
        <w:t xml:space="preserve">vehicles </w:t>
      </w:r>
      <w:r w:rsidR="005A665A" w:rsidRPr="458BC819">
        <w:t>could</w:t>
      </w:r>
      <w:r w:rsidR="00AE1A01" w:rsidRPr="458BC819">
        <w:t xml:space="preserve"> not.</w:t>
      </w:r>
      <w:r w:rsidR="00F8434C" w:rsidRPr="458BC819">
        <w:t xml:space="preserve"> </w:t>
      </w:r>
      <w:r w:rsidR="005A665A" w:rsidRPr="458BC819">
        <w:t>Postcards</w:t>
      </w:r>
      <w:r w:rsidR="00AF275E" w:rsidRPr="458BC819">
        <w:t xml:space="preserve"> took on a variety of meanings, providing the flexibility needed to communicate messages of </w:t>
      </w:r>
      <w:r w:rsidR="005A665A" w:rsidRPr="458BC819">
        <w:t xml:space="preserve">varying levels of </w:t>
      </w:r>
      <w:r w:rsidR="00AF275E" w:rsidRPr="458BC819">
        <w:t xml:space="preserve">importance. Cards </w:t>
      </w:r>
      <w:r w:rsidR="636BCEC6" w:rsidRPr="458BC819">
        <w:t xml:space="preserve">predominantly offered </w:t>
      </w:r>
      <w:r w:rsidR="00AF275E" w:rsidRPr="458BC819">
        <w:t>well-wishes, holiday greetings, baby announcements, or even news of a death</w:t>
      </w:r>
      <w:r w:rsidR="000543AB" w:rsidRPr="458BC819">
        <w:t xml:space="preserve">. </w:t>
      </w:r>
      <w:r w:rsidR="00A16288" w:rsidRPr="458BC819">
        <w:rPr>
          <w:rFonts w:eastAsia="Times New Roman"/>
        </w:rPr>
        <w:t xml:space="preserve">The addition of pictures raised the status of postcards above letters, </w:t>
      </w:r>
      <w:r w:rsidR="00BE06DE" w:rsidRPr="458BC819">
        <w:rPr>
          <w:rFonts w:eastAsia="Times New Roman"/>
        </w:rPr>
        <w:t xml:space="preserve">establishing them as both </w:t>
      </w:r>
      <w:r w:rsidR="00A16288" w:rsidRPr="458BC819">
        <w:rPr>
          <w:rFonts w:eastAsia="Times New Roman"/>
        </w:rPr>
        <w:t xml:space="preserve">a form of entertainment as well as a means of communication. </w:t>
      </w:r>
      <w:r w:rsidR="00FF77CC" w:rsidRPr="458BC819">
        <w:t xml:space="preserve">In </w:t>
      </w:r>
      <w:r w:rsidR="00A973E2" w:rsidRPr="458BC819">
        <w:t>thinking of</w:t>
      </w:r>
      <w:r w:rsidR="00FF77CC" w:rsidRPr="458BC819">
        <w:t xml:space="preserve"> postcards</w:t>
      </w:r>
      <w:r w:rsidR="00A973E2" w:rsidRPr="458BC819">
        <w:t xml:space="preserve"> as entertainment,</w:t>
      </w:r>
      <w:r w:rsidR="00FF77CC" w:rsidRPr="458BC819">
        <w:t xml:space="preserve"> though, it is important to note </w:t>
      </w:r>
      <w:r w:rsidR="00CC35F1" w:rsidRPr="458BC819">
        <w:t>who</w:t>
      </w:r>
      <w:r w:rsidR="343C12E0" w:rsidRPr="458BC819">
        <w:t xml:space="preserve"> was selling the pictures</w:t>
      </w:r>
      <w:r w:rsidR="00FF77CC" w:rsidRPr="458BC819">
        <w:t xml:space="preserve"> in the</w:t>
      </w:r>
      <w:r w:rsidR="00282B00" w:rsidRPr="458BC819">
        <w:t>se</w:t>
      </w:r>
      <w:r w:rsidR="00FF77CC" w:rsidRPr="458BC819">
        <w:t xml:space="preserve"> scenarios</w:t>
      </w:r>
      <w:r w:rsidR="04EF441C" w:rsidRPr="458BC819">
        <w:t xml:space="preserve">, and </w:t>
      </w:r>
      <w:r w:rsidR="00FF77CC" w:rsidRPr="458BC819">
        <w:t xml:space="preserve">whose picture was being </w:t>
      </w:r>
      <w:r w:rsidR="00CC35F1" w:rsidRPr="458BC819">
        <w:t>bought</w:t>
      </w:r>
      <w:r w:rsidR="07458AD3" w:rsidRPr="458BC819">
        <w:t>.</w:t>
      </w:r>
      <w:r w:rsidR="00FF77CC" w:rsidRPr="458BC819">
        <w:t xml:space="preserve"> </w:t>
      </w:r>
    </w:p>
    <w:p w14:paraId="4B2D2886" w14:textId="77777777" w:rsidR="00616C54" w:rsidRPr="00A16288" w:rsidRDefault="00616C54" w:rsidP="00194B8F">
      <w:pPr>
        <w:rPr>
          <w:rFonts w:eastAsia="Times New Roman"/>
        </w:rPr>
      </w:pPr>
    </w:p>
    <w:p w14:paraId="37E174EC" w14:textId="77777777" w:rsidR="00BF790D" w:rsidRPr="00B75682" w:rsidRDefault="00B75682" w:rsidP="00616C54">
      <w:pPr>
        <w:pStyle w:val="Title"/>
      </w:pPr>
      <w:r>
        <w:t>Depictions of Native Americans</w:t>
      </w:r>
      <w:r w:rsidR="00BF790D" w:rsidRPr="00B75682">
        <w:t xml:space="preserve"> on Postcards</w:t>
      </w:r>
    </w:p>
    <w:p w14:paraId="5F4F6397" w14:textId="77777777" w:rsidR="0040795A" w:rsidRPr="00A56880" w:rsidRDefault="0093744F" w:rsidP="00A56880">
      <w:r w:rsidRPr="00A56880">
        <w:t>In trying to understand</w:t>
      </w:r>
      <w:r w:rsidR="00CF00EE" w:rsidRPr="00A56880">
        <w:t xml:space="preserve"> </w:t>
      </w:r>
      <w:r w:rsidR="003E166C" w:rsidRPr="00A56880">
        <w:t xml:space="preserve">these </w:t>
      </w:r>
      <w:r w:rsidR="00F23503" w:rsidRPr="00A56880">
        <w:t>three specific cards from Oklahoma</w:t>
      </w:r>
      <w:r w:rsidR="003E166C" w:rsidRPr="00A56880">
        <w:t xml:space="preserve">, </w:t>
      </w:r>
      <w:r w:rsidR="00A16288" w:rsidRPr="00A56880">
        <w:t xml:space="preserve">it helps to </w:t>
      </w:r>
      <w:r w:rsidR="000B3A7F" w:rsidRPr="00A56880">
        <w:t xml:space="preserve">know </w:t>
      </w:r>
      <w:r w:rsidR="2BA37901" w:rsidRPr="00A56880">
        <w:t xml:space="preserve">how </w:t>
      </w:r>
      <w:r w:rsidR="007E3B6A" w:rsidRPr="00A56880">
        <w:t xml:space="preserve">tribes which were not native to this part of North America </w:t>
      </w:r>
      <w:r w:rsidR="64610D3F" w:rsidRPr="00A56880">
        <w:t>ended</w:t>
      </w:r>
      <w:r w:rsidR="007E3B6A" w:rsidRPr="00A56880">
        <w:t xml:space="preserve"> up in Oklahoma. </w:t>
      </w:r>
      <w:r w:rsidR="00801071" w:rsidRPr="00A56880">
        <w:t>Th</w:t>
      </w:r>
      <w:r w:rsidR="000858B9" w:rsidRPr="00A56880">
        <w:t xml:space="preserve">e relationship of </w:t>
      </w:r>
      <w:r w:rsidR="00EF4EC5" w:rsidRPr="00A56880">
        <w:t>Native American</w:t>
      </w:r>
      <w:r w:rsidR="000858B9" w:rsidRPr="00A56880">
        <w:t xml:space="preserve"> people </w:t>
      </w:r>
      <w:r w:rsidR="00907B4B" w:rsidRPr="00A56880">
        <w:t xml:space="preserve">to </w:t>
      </w:r>
      <w:r w:rsidR="000858B9" w:rsidRPr="00A56880">
        <w:t>Oklahoma</w:t>
      </w:r>
      <w:r w:rsidR="00801071" w:rsidRPr="00A56880">
        <w:t>, in turn,</w:t>
      </w:r>
      <w:r w:rsidR="00485F62" w:rsidRPr="00A56880">
        <w:t xml:space="preserve"> </w:t>
      </w:r>
      <w:commentRangeStart w:id="5"/>
      <w:r w:rsidR="00F81ABA" w:rsidRPr="00A56880">
        <w:t xml:space="preserve">further </w:t>
      </w:r>
      <w:r w:rsidR="00EB478F" w:rsidRPr="00A56880">
        <w:t>irritate</w:t>
      </w:r>
      <w:r w:rsidR="003526C2" w:rsidRPr="00A56880">
        <w:t>s</w:t>
      </w:r>
      <w:r w:rsidR="00801071" w:rsidRPr="00A56880">
        <w:t xml:space="preserve"> </w:t>
      </w:r>
      <w:r w:rsidR="002B12A3" w:rsidRPr="00A56880">
        <w:t>the</w:t>
      </w:r>
      <w:r w:rsidR="00C329E5" w:rsidRPr="00A56880">
        <w:t>se</w:t>
      </w:r>
      <w:r w:rsidR="002B12A3" w:rsidRPr="00A56880">
        <w:t xml:space="preserve"> postcard</w:t>
      </w:r>
      <w:r w:rsidR="00C329E5" w:rsidRPr="00A56880">
        <w:t>s’</w:t>
      </w:r>
      <w:r w:rsidR="00FC56FC" w:rsidRPr="00A56880">
        <w:t xml:space="preserve"> capitalizations </w:t>
      </w:r>
      <w:r w:rsidR="00C329E5" w:rsidRPr="00A56880">
        <w:t xml:space="preserve">on </w:t>
      </w:r>
      <w:r w:rsidR="00FC56FC" w:rsidRPr="00A56880">
        <w:t xml:space="preserve">the </w:t>
      </w:r>
      <w:r w:rsidR="00907B4B" w:rsidRPr="00A56880">
        <w:t xml:space="preserve">already-existing </w:t>
      </w:r>
      <w:r w:rsidR="00FC56FC" w:rsidRPr="00A56880">
        <w:t xml:space="preserve">United </w:t>
      </w:r>
      <w:proofErr w:type="spellStart"/>
      <w:r w:rsidR="00FC56FC" w:rsidRPr="00A56880">
        <w:t>Stat</w:t>
      </w:r>
      <w:r w:rsidR="00C329E5" w:rsidRPr="00A56880">
        <w:t>e</w:t>
      </w:r>
      <w:r w:rsidR="00FC56FC" w:rsidRPr="00A56880">
        <w:t>s’s</w:t>
      </w:r>
      <w:proofErr w:type="spellEnd"/>
      <w:r w:rsidR="00FC56FC" w:rsidRPr="00A56880">
        <w:t xml:space="preserve"> stereotypes</w:t>
      </w:r>
      <w:commentRangeEnd w:id="5"/>
      <w:r w:rsidRPr="00A56880">
        <w:commentReference w:id="5"/>
      </w:r>
      <w:r w:rsidR="00FC56FC" w:rsidRPr="00A56880">
        <w:t xml:space="preserve">.  </w:t>
      </w:r>
    </w:p>
    <w:p w14:paraId="03AC7A3E" w14:textId="592EF047" w:rsidR="00AE7B90" w:rsidRPr="00AE7B90" w:rsidRDefault="00AE7B90" w:rsidP="00AE7B90">
      <w:pPr>
        <w:pStyle w:val="IntenseQuote"/>
      </w:pPr>
      <w:r w:rsidRPr="00AE7B90">
        <w:t xml:space="preserve">“[I]t is important to note who was selling the pictures in these scenarios, and </w:t>
      </w:r>
      <w:r w:rsidR="007A44C7">
        <w:t xml:space="preserve">whose </w:t>
      </w:r>
      <w:r w:rsidRPr="00AE7B90">
        <w:t>picture was being bought.”</w:t>
      </w:r>
    </w:p>
    <w:p w14:paraId="0ADA3C99" w14:textId="77777777" w:rsidR="004F4D59" w:rsidRPr="00A56880" w:rsidRDefault="54DF16D2" w:rsidP="00A56880">
      <w:r w:rsidRPr="00A56880">
        <w:t xml:space="preserve">When Andrew Johnson signed the </w:t>
      </w:r>
      <w:r w:rsidR="315F5905" w:rsidRPr="00A56880">
        <w:t>Indian Removal Act of 1830, “some 60,000 Native Americans were forced westward into ‘Indian Territory</w:t>
      </w:r>
      <w:r w:rsidR="613C81E7" w:rsidRPr="00A56880">
        <w:t>’”</w:t>
      </w:r>
      <w:r w:rsidR="006361BD" w:rsidRPr="00A56880">
        <w:endnoteReference w:id="4"/>
      </w:r>
      <w:r w:rsidR="59AEA18C" w:rsidRPr="00A56880">
        <w:t xml:space="preserve">. </w:t>
      </w:r>
      <w:r w:rsidR="4AC59981" w:rsidRPr="00A56880">
        <w:t xml:space="preserve">This </w:t>
      </w:r>
      <w:r w:rsidR="61CAB500" w:rsidRPr="00A56880">
        <w:t xml:space="preserve">act of </w:t>
      </w:r>
      <w:commentRangeStart w:id="6"/>
      <w:r w:rsidR="61CAB500" w:rsidRPr="00A56880">
        <w:t xml:space="preserve">inherent </w:t>
      </w:r>
      <w:commentRangeEnd w:id="6"/>
      <w:r w:rsidR="00CF4E72" w:rsidRPr="00A56880">
        <w:commentReference w:id="6"/>
      </w:r>
      <w:r w:rsidR="4AC59981" w:rsidRPr="00A56880">
        <w:t xml:space="preserve">dispossession removed </w:t>
      </w:r>
      <w:r w:rsidR="00911C5C" w:rsidRPr="00A56880">
        <w:t>tribes including</w:t>
      </w:r>
      <w:r w:rsidR="563F1E61" w:rsidRPr="00A56880">
        <w:t xml:space="preserve"> </w:t>
      </w:r>
      <w:r w:rsidR="4AC59981" w:rsidRPr="00A56880">
        <w:t>the Chicka</w:t>
      </w:r>
      <w:r w:rsidR="1F4062E5" w:rsidRPr="00A56880">
        <w:t>saw, Seminole, Cherokee, Choctaw</w:t>
      </w:r>
      <w:r w:rsidR="68EC07C3" w:rsidRPr="00A56880">
        <w:t xml:space="preserve">, </w:t>
      </w:r>
      <w:r w:rsidR="5A3586C8" w:rsidRPr="00A56880">
        <w:t xml:space="preserve">and </w:t>
      </w:r>
      <w:r w:rsidR="1D64D997" w:rsidRPr="00A56880">
        <w:t>Muscogee</w:t>
      </w:r>
      <w:r w:rsidR="5A3586C8" w:rsidRPr="00A56880">
        <w:t xml:space="preserve"> from their native lands</w:t>
      </w:r>
      <w:r w:rsidR="1C489E38" w:rsidRPr="00A56880">
        <w:t>,</w:t>
      </w:r>
      <w:r w:rsidR="5A3586C8" w:rsidRPr="00A56880">
        <w:t xml:space="preserve"> </w:t>
      </w:r>
      <w:r w:rsidR="10F9C1D6" w:rsidRPr="00A56880">
        <w:t xml:space="preserve">into </w:t>
      </w:r>
      <w:r w:rsidR="545345CF" w:rsidRPr="00A56880">
        <w:t xml:space="preserve">land </w:t>
      </w:r>
      <w:r w:rsidR="25E82E32" w:rsidRPr="00A56880">
        <w:t xml:space="preserve">supposedly </w:t>
      </w:r>
      <w:r w:rsidR="54B83DAA" w:rsidRPr="00A56880">
        <w:t xml:space="preserve">set aside </w:t>
      </w:r>
      <w:r w:rsidR="10F9C1D6" w:rsidRPr="00A56880">
        <w:t>for them by the government</w:t>
      </w:r>
      <w:r w:rsidR="00D958CA" w:rsidRPr="00A56880">
        <w:endnoteReference w:id="5"/>
      </w:r>
      <w:r w:rsidR="4CE15E19" w:rsidRPr="00A56880">
        <w:t xml:space="preserve">. </w:t>
      </w:r>
      <w:r w:rsidR="45B5C3B0" w:rsidRPr="00A56880">
        <w:t>T</w:t>
      </w:r>
      <w:r w:rsidR="17CCDC9E" w:rsidRPr="00A56880">
        <w:t xml:space="preserve">hese </w:t>
      </w:r>
      <w:r w:rsidR="54B83DAA" w:rsidRPr="00A56880">
        <w:t>nations</w:t>
      </w:r>
      <w:r w:rsidR="64BDCD2F" w:rsidRPr="00A56880">
        <w:t xml:space="preserve">—known colloquially as “the </w:t>
      </w:r>
      <w:r w:rsidR="52FA8D50" w:rsidRPr="00A56880">
        <w:t>Five Tribes of Oklahoma</w:t>
      </w:r>
      <w:r w:rsidR="64BDCD2F" w:rsidRPr="00A56880">
        <w:t>” —</w:t>
      </w:r>
      <w:r w:rsidR="05F0FC55" w:rsidRPr="00A56880">
        <w:t xml:space="preserve">were forcibly moved </w:t>
      </w:r>
      <w:r w:rsidR="16ED8688" w:rsidRPr="00A56880">
        <w:t xml:space="preserve">to what became </w:t>
      </w:r>
      <w:r w:rsidR="17CCDC9E" w:rsidRPr="00A56880">
        <w:t xml:space="preserve">Oklahoma, the </w:t>
      </w:r>
      <w:r w:rsidR="10F9C1D6" w:rsidRPr="00A56880">
        <w:t>“</w:t>
      </w:r>
      <w:r w:rsidR="3181D626" w:rsidRPr="00A56880">
        <w:t xml:space="preserve">final </w:t>
      </w:r>
      <w:r w:rsidR="1805EA76" w:rsidRPr="00A56880">
        <w:t>destination</w:t>
      </w:r>
      <w:r w:rsidR="10F9C1D6" w:rsidRPr="00A56880">
        <w:t xml:space="preserve"> of the trail of tears</w:t>
      </w:r>
      <w:r w:rsidR="00BF3422" w:rsidRPr="00A56880">
        <w:endnoteReference w:id="6"/>
      </w:r>
      <w:r w:rsidR="6E6F49D0" w:rsidRPr="00A56880">
        <w:t>.</w:t>
      </w:r>
      <w:r w:rsidR="059F1C2A" w:rsidRPr="00A56880">
        <w:t>”</w:t>
      </w:r>
      <w:r w:rsidR="6E6F49D0" w:rsidRPr="00A56880">
        <w:t xml:space="preserve"> It is important to note</w:t>
      </w:r>
      <w:r w:rsidR="1805EA76" w:rsidRPr="00A56880">
        <w:t xml:space="preserve"> </w:t>
      </w:r>
      <w:r w:rsidR="6E6F49D0" w:rsidRPr="00A56880">
        <w:t>that</w:t>
      </w:r>
      <w:r w:rsidR="0584FAB5" w:rsidRPr="00A56880">
        <w:t xml:space="preserve"> while this was happening, </w:t>
      </w:r>
      <w:r w:rsidR="19115227" w:rsidRPr="00A56880">
        <w:t>however, Native</w:t>
      </w:r>
      <w:r w:rsidR="3D197329" w:rsidRPr="00A56880">
        <w:t xml:space="preserve"> Americans </w:t>
      </w:r>
      <w:commentRangeStart w:id="7"/>
      <w:r w:rsidR="3D197329" w:rsidRPr="00A56880">
        <w:t>had and still have agency</w:t>
      </w:r>
      <w:commentRangeEnd w:id="7"/>
      <w:r w:rsidR="00CF4E72" w:rsidRPr="00A56880">
        <w:commentReference w:id="7"/>
      </w:r>
      <w:r w:rsidR="3D197329" w:rsidRPr="00A56880">
        <w:t xml:space="preserve">. </w:t>
      </w:r>
      <w:r w:rsidR="4A2FC48D" w:rsidRPr="00A56880">
        <w:t>In re</w:t>
      </w:r>
      <w:r w:rsidR="1805EA76" w:rsidRPr="00A56880">
        <w:t xml:space="preserve">sponse </w:t>
      </w:r>
      <w:r w:rsidR="4A2FC48D" w:rsidRPr="00A56880">
        <w:t xml:space="preserve">to this act, the Cherokee Nation </w:t>
      </w:r>
      <w:r w:rsidR="0E58E5C7" w:rsidRPr="00A56880">
        <w:t>established a newspaper, created petitions,</w:t>
      </w:r>
      <w:r w:rsidR="4D02B359" w:rsidRPr="00A56880">
        <w:t xml:space="preserve"> as well as took their case to the Supreme Court</w:t>
      </w:r>
      <w:r w:rsidR="5F5BDF66" w:rsidRPr="00A56880">
        <w:t xml:space="preserve"> </w:t>
      </w:r>
      <w:r w:rsidR="4D02B359" w:rsidRPr="00A56880">
        <w:t xml:space="preserve">where they </w:t>
      </w:r>
      <w:r w:rsidR="606549BC" w:rsidRPr="00A56880">
        <w:t xml:space="preserve">eventually </w:t>
      </w:r>
      <w:r w:rsidR="4D02B359" w:rsidRPr="00A56880">
        <w:t xml:space="preserve">won. </w:t>
      </w:r>
      <w:r w:rsidR="1805EA76" w:rsidRPr="00A56880">
        <w:t>Unfortunately</w:t>
      </w:r>
      <w:r w:rsidR="2690D2AB" w:rsidRPr="00A56880">
        <w:t xml:space="preserve">, Andrew Johnson </w:t>
      </w:r>
      <w:r w:rsidR="1805EA76" w:rsidRPr="00A56880">
        <w:t xml:space="preserve">disregarded the Supreme Court’s decision and </w:t>
      </w:r>
      <w:r w:rsidR="2690D2AB" w:rsidRPr="00A56880">
        <w:t>“Cherokee people were forcibly taken from their homes”</w:t>
      </w:r>
      <w:r w:rsidR="123BBC4F" w:rsidRPr="00A56880">
        <w:t xml:space="preserve"> </w:t>
      </w:r>
      <w:r w:rsidR="00EC5E0D" w:rsidRPr="00A56880">
        <w:endnoteReference w:id="7"/>
      </w:r>
      <w:r w:rsidR="54A47648" w:rsidRPr="00A56880">
        <w:t>.</w:t>
      </w:r>
      <w:r w:rsidR="00911C5C" w:rsidRPr="00A56880">
        <w:t xml:space="preserve">  </w:t>
      </w:r>
      <w:r w:rsidR="009D0E8B" w:rsidRPr="00A56880">
        <w:t>Knowing this history of exploitation, it becomes possible to see the images on the Oklahoma postcards as an extension of that history.</w:t>
      </w:r>
      <w:r w:rsidR="00F47A5B" w:rsidRPr="00A56880">
        <w:t xml:space="preserve"> </w:t>
      </w:r>
      <w:r w:rsidR="1B9A28DF" w:rsidRPr="00A56880">
        <w:t xml:space="preserve">These images can be seen as </w:t>
      </w:r>
      <w:r w:rsidR="00911C5C" w:rsidRPr="00A56880">
        <w:t>exemplifying three</w:t>
      </w:r>
      <w:r w:rsidR="00F47A5B" w:rsidRPr="00A56880">
        <w:t xml:space="preserve"> </w:t>
      </w:r>
      <w:r w:rsidR="5797118D" w:rsidRPr="00A56880">
        <w:t xml:space="preserve">different </w:t>
      </w:r>
      <w:r w:rsidR="00F47A5B" w:rsidRPr="00A56880">
        <w:t xml:space="preserve">types of </w:t>
      </w:r>
      <w:r w:rsidR="00911C5C" w:rsidRPr="00A56880">
        <w:t>exploitation.</w:t>
      </w:r>
    </w:p>
    <w:p w14:paraId="0232ABFC" w14:textId="77777777" w:rsidR="00616C54" w:rsidRPr="00911C5C" w:rsidRDefault="00616C54" w:rsidP="00911C5C">
      <w:pPr>
        <w:rPr>
          <w:rFonts w:ascii="Times New Roman" w:eastAsia="Times New Roman" w:hAnsi="Times New Roman" w:cs="Times New Roman"/>
          <w:color w:val="000000" w:themeColor="text1"/>
        </w:rPr>
      </w:pPr>
    </w:p>
    <w:p w14:paraId="7153632A" w14:textId="77777777" w:rsidR="004D2535" w:rsidRPr="007E5A49" w:rsidRDefault="00D117D8" w:rsidP="00616C54">
      <w:pPr>
        <w:pStyle w:val="Title"/>
        <w:rPr>
          <w:noProof/>
        </w:rPr>
      </w:pPr>
      <w:r>
        <w:rPr>
          <w:noProof/>
        </w:rPr>
        <w:t>Fina</w:t>
      </w:r>
      <w:r w:rsidR="005711EF">
        <w:rPr>
          <w:noProof/>
        </w:rPr>
        <w:t>ncial</w:t>
      </w:r>
      <w:r>
        <w:rPr>
          <w:noProof/>
        </w:rPr>
        <w:t xml:space="preserve"> Explo</w:t>
      </w:r>
      <w:r w:rsidR="007C75EC">
        <w:rPr>
          <w:noProof/>
        </w:rPr>
        <w:t>itation</w:t>
      </w:r>
    </w:p>
    <w:p w14:paraId="27103B32" w14:textId="77777777" w:rsidR="0094285F" w:rsidRPr="00A56880" w:rsidRDefault="0092238C" w:rsidP="00A56880">
      <w:r w:rsidRPr="00A56880">
        <w:t>The first postcard</w:t>
      </w:r>
      <w:r w:rsidR="00E258A2" w:rsidRPr="00A56880">
        <w:t xml:space="preserve"> (Figure 1)</w:t>
      </w:r>
      <w:r w:rsidR="190FAB24" w:rsidRPr="00A56880">
        <w:t xml:space="preserve"> </w:t>
      </w:r>
      <w:r w:rsidR="00223403" w:rsidRPr="00A56880">
        <w:t>s</w:t>
      </w:r>
      <w:r w:rsidR="00E258A2" w:rsidRPr="00A56880">
        <w:t xml:space="preserve">hows </w:t>
      </w:r>
      <w:r w:rsidR="2F8C82E4" w:rsidRPr="00A56880">
        <w:t xml:space="preserve">a group of eight Native Americans </w:t>
      </w:r>
      <w:r w:rsidR="64D1957B" w:rsidRPr="00A56880">
        <w:t xml:space="preserve">in Oklahoma </w:t>
      </w:r>
      <w:r w:rsidR="00775390" w:rsidRPr="00A56880">
        <w:t>with the generic</w:t>
      </w:r>
      <w:r w:rsidR="47C11D82" w:rsidRPr="00A56880">
        <w:t xml:space="preserve"> </w:t>
      </w:r>
      <w:r w:rsidR="62D8A1B6" w:rsidRPr="00A56880">
        <w:t>title</w:t>
      </w:r>
      <w:r w:rsidR="14A235DB" w:rsidRPr="00A56880">
        <w:t xml:space="preserve"> ‘Indians</w:t>
      </w:r>
      <w:r w:rsidR="62D8A1B6" w:rsidRPr="00A56880">
        <w:t xml:space="preserve"> on Miller Bros. 101 Ranch</w:t>
      </w:r>
      <w:r w:rsidR="0CA3D973" w:rsidRPr="00A56880">
        <w:t>’</w:t>
      </w:r>
      <w:r w:rsidR="14A235DB" w:rsidRPr="00A56880">
        <w:t xml:space="preserve">. </w:t>
      </w:r>
      <w:r w:rsidR="61FEEE7A" w:rsidRPr="00A56880">
        <w:t>According to the Oklahoma Historical Society, this ranch was occupied by George Washington Miller and “earned most of its notoriety from the Wild West shows that it staged”</w:t>
      </w:r>
      <w:r w:rsidR="00723EDE" w:rsidRPr="00A56880">
        <w:endnoteReference w:id="8"/>
      </w:r>
      <w:r w:rsidR="00723EDE" w:rsidRPr="00A56880">
        <w:t xml:space="preserve">. </w:t>
      </w:r>
      <w:r w:rsidR="73911AFA" w:rsidRPr="00A56880">
        <w:t xml:space="preserve">Based on </w:t>
      </w:r>
      <w:r w:rsidR="00AD2F20" w:rsidRPr="00A56880">
        <w:t xml:space="preserve">this information, as well as the </w:t>
      </w:r>
      <w:r w:rsidR="256BDF46" w:rsidRPr="00A56880">
        <w:t xml:space="preserve">fact that the image was </w:t>
      </w:r>
      <w:r w:rsidR="190FAB24" w:rsidRPr="00A56880">
        <w:t>clear</w:t>
      </w:r>
      <w:r w:rsidR="3FE2E7B7" w:rsidRPr="00A56880">
        <w:t>ly</w:t>
      </w:r>
      <w:r w:rsidR="190FAB24" w:rsidRPr="00A56880">
        <w:t xml:space="preserve"> </w:t>
      </w:r>
      <w:r w:rsidR="700C6720" w:rsidRPr="00A56880">
        <w:t>stag</w:t>
      </w:r>
      <w:r w:rsidR="33628D79" w:rsidRPr="00A56880">
        <w:t>ed</w:t>
      </w:r>
      <w:r w:rsidR="700C6720" w:rsidRPr="00A56880">
        <w:t xml:space="preserve">, </w:t>
      </w:r>
      <w:r w:rsidR="792BD448" w:rsidRPr="00A56880">
        <w:t xml:space="preserve">it can be inferred that </w:t>
      </w:r>
      <w:r w:rsidR="0721CF2A" w:rsidRPr="00A56880">
        <w:t xml:space="preserve">the </w:t>
      </w:r>
      <w:r w:rsidR="73911AFA" w:rsidRPr="00A56880">
        <w:t xml:space="preserve">people </w:t>
      </w:r>
      <w:r w:rsidR="004D76BE" w:rsidRPr="00A56880">
        <w:t>on this</w:t>
      </w:r>
      <w:r w:rsidR="00AD2F20" w:rsidRPr="00A56880">
        <w:t xml:space="preserve"> postcard </w:t>
      </w:r>
      <w:r w:rsidR="1FD694C3" w:rsidRPr="00A56880">
        <w:t>were</w:t>
      </w:r>
      <w:r w:rsidR="73911AFA" w:rsidRPr="00A56880">
        <w:t xml:space="preserve"> actors </w:t>
      </w:r>
      <w:r w:rsidR="006E3C44" w:rsidRPr="00A56880">
        <w:t>i</w:t>
      </w:r>
      <w:r w:rsidR="00AD2F20" w:rsidRPr="00A56880">
        <w:t xml:space="preserve">n </w:t>
      </w:r>
      <w:r w:rsidR="0067370C" w:rsidRPr="00A56880">
        <w:t xml:space="preserve">these </w:t>
      </w:r>
      <w:r w:rsidR="006E3C44" w:rsidRPr="00A56880">
        <w:t>pageants</w:t>
      </w:r>
      <w:r w:rsidR="700C6720" w:rsidRPr="00A56880">
        <w:t xml:space="preserve">. </w:t>
      </w:r>
      <w:r w:rsidR="00034B1F" w:rsidRPr="00A56880">
        <w:t>Furthermore, t</w:t>
      </w:r>
      <w:r w:rsidR="00EC7286" w:rsidRPr="00A56880">
        <w:t>he</w:t>
      </w:r>
      <w:r w:rsidR="700C6720" w:rsidRPr="00A56880">
        <w:t xml:space="preserve"> </w:t>
      </w:r>
      <w:r w:rsidR="73911AFA" w:rsidRPr="00A56880">
        <w:t>postcards</w:t>
      </w:r>
      <w:r w:rsidR="00EC7286" w:rsidRPr="00A56880">
        <w:t xml:space="preserve"> were </w:t>
      </w:r>
      <w:r w:rsidR="1340805E" w:rsidRPr="00A56880">
        <w:t xml:space="preserve">used as </w:t>
      </w:r>
      <w:r w:rsidR="73911AFA" w:rsidRPr="00A56880">
        <w:t xml:space="preserve">advertisements for </w:t>
      </w:r>
      <w:r w:rsidR="0067370C" w:rsidRPr="00A56880">
        <w:t xml:space="preserve">such </w:t>
      </w:r>
      <w:r w:rsidR="00EC7286" w:rsidRPr="00A56880">
        <w:t>shows</w:t>
      </w:r>
      <w:r w:rsidR="5942F197" w:rsidRPr="00A56880">
        <w:t>. This</w:t>
      </w:r>
      <w:r w:rsidR="00AD2F20" w:rsidRPr="00A56880">
        <w:t xml:space="preserve"> </w:t>
      </w:r>
      <w:r w:rsidR="00700D5B" w:rsidRPr="00A56880">
        <w:t xml:space="preserve">use harkens </w:t>
      </w:r>
      <w:r w:rsidR="55EC4574" w:rsidRPr="00A56880">
        <w:t>back</w:t>
      </w:r>
      <w:r w:rsidR="5942F197" w:rsidRPr="00A56880">
        <w:t xml:space="preserve"> to </w:t>
      </w:r>
      <w:r w:rsidR="1DE36CA3" w:rsidRPr="00A56880">
        <w:t>postcards'</w:t>
      </w:r>
      <w:r w:rsidR="5942F197" w:rsidRPr="00A56880">
        <w:t xml:space="preserve"> o</w:t>
      </w:r>
      <w:r w:rsidR="7548AD1B" w:rsidRPr="00A56880">
        <w:t>riginal purpose</w:t>
      </w:r>
      <w:r w:rsidR="5942F197" w:rsidRPr="00A56880">
        <w:t xml:space="preserve"> </w:t>
      </w:r>
      <w:r w:rsidR="00700D5B" w:rsidRPr="00A56880">
        <w:t>in promoting</w:t>
      </w:r>
      <w:r w:rsidR="5942F197" w:rsidRPr="00A56880">
        <w:t xml:space="preserve"> different businesses</w:t>
      </w:r>
      <w:r w:rsidR="4629F7EF" w:rsidRPr="00A56880">
        <w:t xml:space="preserve">, in this case a </w:t>
      </w:r>
      <w:r w:rsidR="008221DD" w:rsidRPr="00A56880">
        <w:t>w</w:t>
      </w:r>
      <w:r w:rsidR="00034B1F" w:rsidRPr="00A56880">
        <w:t xml:space="preserve">ild </w:t>
      </w:r>
      <w:r w:rsidR="008221DD" w:rsidRPr="00A56880">
        <w:t>w</w:t>
      </w:r>
      <w:r w:rsidR="00034B1F" w:rsidRPr="00A56880">
        <w:t>est show.</w:t>
      </w:r>
      <w:r w:rsidR="5942F197" w:rsidRPr="00A56880">
        <w:t xml:space="preserve"> </w:t>
      </w:r>
    </w:p>
    <w:p w14:paraId="34BBA716" w14:textId="77777777" w:rsidR="00911C5C" w:rsidRPr="00A56880" w:rsidRDefault="00911C5C" w:rsidP="00A56880"/>
    <w:p w14:paraId="1E05BA21" w14:textId="14260886" w:rsidR="001A161A" w:rsidRPr="00A56880" w:rsidRDefault="700C6720" w:rsidP="00A56880">
      <w:commentRangeStart w:id="8"/>
      <w:commentRangeEnd w:id="8"/>
      <w:r w:rsidRPr="00A56880">
        <w:commentReference w:id="8"/>
      </w:r>
      <w:r w:rsidR="0D55D61A" w:rsidRPr="00A56880">
        <w:t>W</w:t>
      </w:r>
      <w:r w:rsidR="1D9C93DD" w:rsidRPr="00A56880">
        <w:t>hite people in power</w:t>
      </w:r>
      <w:r w:rsidR="03AE594C" w:rsidRPr="00A56880">
        <w:t xml:space="preserve"> ha</w:t>
      </w:r>
      <w:r w:rsidR="1D9C93DD" w:rsidRPr="00A56880">
        <w:t xml:space="preserve">ve </w:t>
      </w:r>
      <w:r w:rsidR="7EA3A114" w:rsidRPr="00A56880">
        <w:t>historically</w:t>
      </w:r>
      <w:r w:rsidR="700A9B5C" w:rsidRPr="00A56880">
        <w:t xml:space="preserve"> </w:t>
      </w:r>
      <w:r w:rsidR="00A56880" w:rsidRPr="00A56880">
        <w:t>profited</w:t>
      </w:r>
      <w:r w:rsidR="35E647F2" w:rsidRPr="00A56880">
        <w:t xml:space="preserve"> by taking </w:t>
      </w:r>
      <w:r w:rsidR="03AE594C" w:rsidRPr="00A56880">
        <w:t>Native Americans</w:t>
      </w:r>
      <w:r w:rsidR="5DB4D139" w:rsidRPr="00A56880">
        <w:t>’</w:t>
      </w:r>
      <w:r w:rsidR="03AE594C" w:rsidRPr="00A56880">
        <w:t xml:space="preserve"> </w:t>
      </w:r>
      <w:commentRangeStart w:id="9"/>
      <w:r w:rsidR="2EAAD21E" w:rsidRPr="00A56880">
        <w:t>land</w:t>
      </w:r>
      <w:commentRangeEnd w:id="9"/>
      <w:r w:rsidRPr="00A56880">
        <w:commentReference w:id="9"/>
      </w:r>
      <w:r w:rsidR="2EAAD21E" w:rsidRPr="00A56880">
        <w:t xml:space="preserve">. </w:t>
      </w:r>
      <w:r w:rsidR="0BB440F6" w:rsidRPr="00A56880">
        <w:t>This</w:t>
      </w:r>
      <w:r w:rsidR="60580364" w:rsidRPr="00A56880">
        <w:t xml:space="preserve"> postcard demonstrates that the exploitation extends to Native Americans’ image as well.</w:t>
      </w:r>
      <w:r w:rsidR="0BB440F6" w:rsidRPr="00A56880">
        <w:t xml:space="preserve"> </w:t>
      </w:r>
      <w:r w:rsidR="03AE594C" w:rsidRPr="00A56880">
        <w:t xml:space="preserve"> </w:t>
      </w:r>
      <w:r w:rsidR="2CF69C2F" w:rsidRPr="00A56880">
        <w:t xml:space="preserve">These wild west pageants </w:t>
      </w:r>
      <w:r w:rsidR="678CF478" w:rsidRPr="00A56880">
        <w:t>dress</w:t>
      </w:r>
      <w:r w:rsidR="5E8CEA34" w:rsidRPr="00A56880">
        <w:t>ed</w:t>
      </w:r>
      <w:r w:rsidR="678CF478" w:rsidRPr="00A56880">
        <w:t xml:space="preserve"> Native Americans </w:t>
      </w:r>
      <w:r w:rsidR="500885F6" w:rsidRPr="00A56880">
        <w:t>to fit a c</w:t>
      </w:r>
      <w:r w:rsidR="5E8CEA34" w:rsidRPr="00A56880">
        <w:t>ertain generic look</w:t>
      </w:r>
      <w:r w:rsidR="2CF69C2F" w:rsidRPr="00A56880">
        <w:t>,</w:t>
      </w:r>
      <w:r w:rsidR="73D293E8" w:rsidRPr="00A56880">
        <w:t xml:space="preserve"> </w:t>
      </w:r>
      <w:r w:rsidR="2CF69C2F" w:rsidRPr="00A56880">
        <w:t xml:space="preserve">affirming </w:t>
      </w:r>
      <w:r w:rsidR="7639CCCD" w:rsidRPr="00A56880">
        <w:t xml:space="preserve">the dominant </w:t>
      </w:r>
      <w:r w:rsidR="2CF69C2F" w:rsidRPr="00A56880">
        <w:t xml:space="preserve">stereotypes </w:t>
      </w:r>
      <w:r w:rsidR="7639CCCD" w:rsidRPr="00A56880">
        <w:t>of the Unite</w:t>
      </w:r>
      <w:r w:rsidR="78EE95B5" w:rsidRPr="00A56880">
        <w:t>d</w:t>
      </w:r>
      <w:r w:rsidR="7639CCCD" w:rsidRPr="00A56880">
        <w:t xml:space="preserve"> States. </w:t>
      </w:r>
      <w:r w:rsidR="2CF69C2F" w:rsidRPr="00A56880">
        <w:t>Not only were white people</w:t>
      </w:r>
      <w:commentRangeStart w:id="10"/>
      <w:commentRangeEnd w:id="10"/>
      <w:r w:rsidRPr="00A56880">
        <w:commentReference w:id="10"/>
      </w:r>
      <w:r w:rsidR="5FDFEA58" w:rsidRPr="00A56880">
        <w:t xml:space="preserve"> </w:t>
      </w:r>
      <w:r w:rsidR="2CF69C2F" w:rsidRPr="00A56880">
        <w:t>directly profiting from th</w:t>
      </w:r>
      <w:r w:rsidR="7639CCCD" w:rsidRPr="00A56880">
        <w:t>e success of these</w:t>
      </w:r>
      <w:r w:rsidR="2CF69C2F" w:rsidRPr="00A56880">
        <w:t xml:space="preserve"> wild west shows, and the </w:t>
      </w:r>
      <w:r w:rsidR="4FDA012B" w:rsidRPr="00A56880">
        <w:t xml:space="preserve">generic </w:t>
      </w:r>
      <w:r w:rsidR="2CF69C2F" w:rsidRPr="00A56880">
        <w:t xml:space="preserve">depictions of native people in them, but the government was </w:t>
      </w:r>
      <w:r w:rsidR="659D0B47" w:rsidRPr="00A56880">
        <w:t xml:space="preserve">indirectly profiting </w:t>
      </w:r>
      <w:r w:rsidR="5AF148BE" w:rsidRPr="00A56880">
        <w:t>as well</w:t>
      </w:r>
      <w:r w:rsidR="743E806A" w:rsidRPr="00A56880">
        <w:t xml:space="preserve"> through the postage paid to mail the postcards</w:t>
      </w:r>
      <w:r w:rsidR="2CF69C2F" w:rsidRPr="00A56880">
        <w:t>.</w:t>
      </w:r>
      <w:r w:rsidR="5E8CEA34" w:rsidRPr="00A56880">
        <w:t xml:space="preserve"> </w:t>
      </w:r>
      <w:commentRangeStart w:id="11"/>
      <w:commentRangeEnd w:id="11"/>
      <w:r w:rsidRPr="00A56880">
        <w:commentReference w:id="11"/>
      </w:r>
      <w:r w:rsidR="4167A441" w:rsidRPr="00A56880">
        <w:t xml:space="preserve">The layers of financial exploitation of Native Americans in Oklahoma are numerous and extensive. </w:t>
      </w:r>
      <w:r w:rsidR="2964055F" w:rsidRPr="00A56880">
        <w:t>A</w:t>
      </w:r>
      <w:r w:rsidR="0A7E88B5" w:rsidRPr="00A56880">
        <w:t xml:space="preserve">lready exploited </w:t>
      </w:r>
      <w:r w:rsidR="6FA13084" w:rsidRPr="00A56880">
        <w:t>through</w:t>
      </w:r>
      <w:r w:rsidR="0A7E88B5" w:rsidRPr="00A56880">
        <w:t xml:space="preserve"> the Indian Removal Act,</w:t>
      </w:r>
      <w:r w:rsidR="2853E54F" w:rsidRPr="00A56880">
        <w:t xml:space="preserve"> </w:t>
      </w:r>
      <w:commentRangeStart w:id="12"/>
      <w:commentRangeEnd w:id="12"/>
      <w:r w:rsidR="00FA6C09" w:rsidRPr="00A56880">
        <w:commentReference w:id="12"/>
      </w:r>
      <w:r w:rsidR="7CCFF091" w:rsidRPr="00A56880">
        <w:t>the</w:t>
      </w:r>
      <w:r w:rsidR="01593988" w:rsidRPr="00A56880">
        <w:t>se people</w:t>
      </w:r>
      <w:r w:rsidR="7CCFF091" w:rsidRPr="00A56880">
        <w:t xml:space="preserve"> were being exploited again</w:t>
      </w:r>
      <w:r w:rsidR="0A7E88B5" w:rsidRPr="00A56880">
        <w:t xml:space="preserve"> through </w:t>
      </w:r>
      <w:r w:rsidR="0A64A8EC" w:rsidRPr="00A56880">
        <w:t xml:space="preserve">the postcard </w:t>
      </w:r>
      <w:r w:rsidR="0A7E88B5" w:rsidRPr="00A56880">
        <w:t>photos</w:t>
      </w:r>
      <w:r w:rsidR="5C76FCBC" w:rsidRPr="00A56880">
        <w:t>--which financial exploitatio</w:t>
      </w:r>
      <w:r w:rsidR="3699BB5A" w:rsidRPr="00A56880">
        <w:t>n</w:t>
      </w:r>
      <w:r w:rsidR="5C76FCBC" w:rsidRPr="00A56880">
        <w:t xml:space="preserve"> </w:t>
      </w:r>
      <w:r w:rsidR="69364155" w:rsidRPr="00A56880">
        <w:t xml:space="preserve">was being </w:t>
      </w:r>
      <w:r w:rsidR="5C76FCBC" w:rsidRPr="00A56880">
        <w:t xml:space="preserve">carried out on </w:t>
      </w:r>
      <w:r w:rsidR="6FA13084" w:rsidRPr="00A56880">
        <w:t xml:space="preserve">land </w:t>
      </w:r>
      <w:r w:rsidR="59E7FB3F" w:rsidRPr="00A56880">
        <w:t>that was ‘given’ to them</w:t>
      </w:r>
      <w:r w:rsidR="7CCFF091" w:rsidRPr="00A56880">
        <w:t xml:space="preserve">. </w:t>
      </w:r>
      <w:commentRangeStart w:id="13"/>
      <w:commentRangeEnd w:id="13"/>
      <w:r w:rsidR="00FA6C09" w:rsidRPr="00A56880">
        <w:commentReference w:id="13"/>
      </w:r>
      <w:r w:rsidR="00723EDE" w:rsidRPr="00A56880">
        <w:endnoteReference w:id="9"/>
      </w:r>
      <w:r w:rsidR="38C24537" w:rsidRPr="00A56880">
        <w:t xml:space="preserve">. </w:t>
      </w:r>
      <w:r w:rsidR="5019087B" w:rsidRPr="00A56880">
        <w:t xml:space="preserve">Furthermore, </w:t>
      </w:r>
      <w:r w:rsidR="296A70ED" w:rsidRPr="00A56880">
        <w:t xml:space="preserve">these </w:t>
      </w:r>
      <w:r w:rsidR="31DAE18C" w:rsidRPr="00A56880">
        <w:t>varying</w:t>
      </w:r>
      <w:r w:rsidR="296A70ED" w:rsidRPr="00A56880">
        <w:t xml:space="preserve"> levels of financial </w:t>
      </w:r>
      <w:r w:rsidR="31DAE18C" w:rsidRPr="00A56880">
        <w:t>exploitation</w:t>
      </w:r>
      <w:r w:rsidR="296A70ED" w:rsidRPr="00A56880">
        <w:t xml:space="preserve"> </w:t>
      </w:r>
      <w:r w:rsidR="1CE09FB7" w:rsidRPr="00A56880">
        <w:t xml:space="preserve">were </w:t>
      </w:r>
      <w:r w:rsidR="3AF2D08F" w:rsidRPr="00A56880">
        <w:t>foster</w:t>
      </w:r>
      <w:r w:rsidR="1EF05F23" w:rsidRPr="00A56880">
        <w:t>ing</w:t>
      </w:r>
      <w:r w:rsidR="3AF2D08F" w:rsidRPr="00A56880">
        <w:t xml:space="preserve"> </w:t>
      </w:r>
      <w:r w:rsidR="31DAE18C" w:rsidRPr="00A56880">
        <w:t xml:space="preserve">negative stereotypes </w:t>
      </w:r>
      <w:r w:rsidR="3AF2D08F" w:rsidRPr="00A56880">
        <w:t xml:space="preserve">of </w:t>
      </w:r>
      <w:r w:rsidR="31DAE18C" w:rsidRPr="00A56880">
        <w:t>Native Americans</w:t>
      </w:r>
      <w:r w:rsidR="2278137A" w:rsidRPr="00A56880">
        <w:t xml:space="preserve"> that </w:t>
      </w:r>
      <w:r w:rsidR="00A56880" w:rsidRPr="00A56880">
        <w:t>upheld the</w:t>
      </w:r>
      <w:r w:rsidR="3AF2D08F" w:rsidRPr="00A56880">
        <w:t xml:space="preserve"> </w:t>
      </w:r>
      <w:r w:rsidR="6EEBB9AF" w:rsidRPr="00A56880">
        <w:t xml:space="preserve">United </w:t>
      </w:r>
      <w:proofErr w:type="spellStart"/>
      <w:r w:rsidR="6EEBB9AF" w:rsidRPr="00A56880">
        <w:t>States’s</w:t>
      </w:r>
      <w:proofErr w:type="spellEnd"/>
      <w:r w:rsidR="6EEBB9AF" w:rsidRPr="00A56880">
        <w:t xml:space="preserve"> dominant view. </w:t>
      </w:r>
    </w:p>
    <w:p w14:paraId="295E8982" w14:textId="77777777" w:rsidR="00431A11" w:rsidRDefault="00431A11" w:rsidP="00431A11">
      <w:pPr>
        <w:pStyle w:val="Title"/>
      </w:pPr>
    </w:p>
    <w:p w14:paraId="5CC2543C" w14:textId="0840648F" w:rsidR="00D117D8" w:rsidRDefault="67A4F42D" w:rsidP="00431A11">
      <w:pPr>
        <w:pStyle w:val="Title"/>
      </w:pPr>
      <w:r w:rsidRPr="6F60362C">
        <w:t>Exploitation</w:t>
      </w:r>
      <w:r w:rsidR="66C21455" w:rsidRPr="6F60362C">
        <w:t xml:space="preserve"> </w:t>
      </w:r>
      <w:r w:rsidR="6B97B47A" w:rsidRPr="6F60362C">
        <w:t xml:space="preserve">by </w:t>
      </w:r>
      <w:r w:rsidR="66C21455" w:rsidRPr="6F60362C">
        <w:t>Erasure</w:t>
      </w:r>
    </w:p>
    <w:p w14:paraId="2626703E" w14:textId="77777777" w:rsidR="006A4FAF" w:rsidRDefault="006A4FAF" w:rsidP="006A4FAF">
      <w:pPr>
        <w:pStyle w:val="ImageCaption"/>
      </w:pPr>
      <w:r>
        <w:rPr>
          <w:noProof/>
        </w:rPr>
        <w:drawing>
          <wp:anchor distT="0" distB="0" distL="114300" distR="114300" simplePos="0" relativeHeight="251661314" behindDoc="0" locked="0" layoutInCell="1" allowOverlap="1" wp14:anchorId="0554017B" wp14:editId="02C98E99">
            <wp:simplePos x="0" y="0"/>
            <wp:positionH relativeFrom="column">
              <wp:align>center</wp:align>
            </wp:positionH>
            <wp:positionV relativeFrom="paragraph">
              <wp:posOffset>-982980</wp:posOffset>
            </wp:positionV>
            <wp:extent cx="4462272" cy="7242048"/>
            <wp:effectExtent l="0" t="0" r="0" b="0"/>
            <wp:wrapTopAndBottom/>
            <wp:docPr id="1289552977" name="Picture 3" descr="An old person in a blan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52977" name="Picture 3" descr="An old person in a blank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62272" cy="7242048"/>
                    </a:xfrm>
                    <a:prstGeom prst="rect">
                      <a:avLst/>
                    </a:prstGeom>
                  </pic:spPr>
                </pic:pic>
              </a:graphicData>
            </a:graphic>
            <wp14:sizeRelH relativeFrom="page">
              <wp14:pctWidth>0</wp14:pctWidth>
            </wp14:sizeRelH>
            <wp14:sizeRelV relativeFrom="page">
              <wp14:pctHeight>0</wp14:pctHeight>
            </wp14:sizeRelV>
          </wp:anchor>
        </w:drawing>
      </w:r>
      <w:r>
        <w:t xml:space="preserve">(Figure 2) Circa 1920 postcard Featuring a Native American mother and </w:t>
      </w:r>
      <w:proofErr w:type="gramStart"/>
      <w:r>
        <w:t>child</w:t>
      </w:r>
      <w:proofErr w:type="gramEnd"/>
    </w:p>
    <w:p w14:paraId="2BACCA53" w14:textId="77777777" w:rsidR="006A4FAF" w:rsidRPr="006A4FAF" w:rsidRDefault="006A4FAF" w:rsidP="006A4FAF">
      <w:pPr>
        <w:pStyle w:val="ImageCaption"/>
      </w:pPr>
    </w:p>
    <w:p w14:paraId="1EDA96CA" w14:textId="3363E9B4" w:rsidR="00CD3D4F" w:rsidRPr="00A56880" w:rsidRDefault="72795A60" w:rsidP="009A20B1">
      <w:pPr>
        <w:pStyle w:val="Heading1"/>
      </w:pPr>
      <w:r w:rsidRPr="00A56880">
        <w:t>The second postcard (Figure 2)</w:t>
      </w:r>
      <w:r w:rsidR="6BD523E1" w:rsidRPr="00A56880">
        <w:t xml:space="preserve"> </w:t>
      </w:r>
      <w:r w:rsidR="1C7798F9" w:rsidRPr="00A56880">
        <w:t>also displays th</w:t>
      </w:r>
      <w:r w:rsidR="296A70ED" w:rsidRPr="00A56880">
        <w:t xml:space="preserve">is same type of </w:t>
      </w:r>
      <w:r w:rsidR="6BD523E1" w:rsidRPr="00A56880">
        <w:t xml:space="preserve">United States </w:t>
      </w:r>
      <w:commentRangeStart w:id="14"/>
      <w:r w:rsidR="6BD523E1" w:rsidRPr="00A56880">
        <w:t>stereotype</w:t>
      </w:r>
      <w:commentRangeEnd w:id="14"/>
      <w:r w:rsidR="00FA6C09" w:rsidRPr="00A56880">
        <w:commentReference w:id="14"/>
      </w:r>
      <w:r w:rsidR="6BD523E1" w:rsidRPr="00A56880">
        <w:t xml:space="preserve">, </w:t>
      </w:r>
      <w:r w:rsidR="1C7798F9" w:rsidRPr="00A56880">
        <w:t>time promoting erasure</w:t>
      </w:r>
      <w:r w:rsidR="5B4B4A19" w:rsidRPr="00A56880">
        <w:t xml:space="preserve"> of specific tribes through use of a universalizing term</w:t>
      </w:r>
      <w:r w:rsidR="29462EFE" w:rsidRPr="00A56880">
        <w:t xml:space="preserve">. </w:t>
      </w:r>
      <w:r w:rsidR="66A3BFD5" w:rsidRPr="00A56880">
        <w:t>On this postcard</w:t>
      </w:r>
      <w:r w:rsidR="01094D7F" w:rsidRPr="00A56880">
        <w:t xml:space="preserve">, the picture </w:t>
      </w:r>
      <w:r w:rsidR="58741AEA" w:rsidRPr="00A56880">
        <w:t>is of</w:t>
      </w:r>
      <w:r w:rsidR="01094D7F" w:rsidRPr="00A56880">
        <w:t xml:space="preserve"> a</w:t>
      </w:r>
      <w:r w:rsidR="66BE3C26" w:rsidRPr="00A56880">
        <w:t xml:space="preserve"> Native American woman carrying a child</w:t>
      </w:r>
      <w:r w:rsidR="16430A4E" w:rsidRPr="00A56880">
        <w:t xml:space="preserve"> </w:t>
      </w:r>
      <w:r w:rsidR="120AC91C" w:rsidRPr="00A56880">
        <w:t>photographed</w:t>
      </w:r>
      <w:r w:rsidR="16430A4E" w:rsidRPr="00A56880">
        <w:t xml:space="preserve"> </w:t>
      </w:r>
      <w:r w:rsidR="39BA5480" w:rsidRPr="00A56880">
        <w:t xml:space="preserve">at </w:t>
      </w:r>
      <w:r w:rsidR="29462EFE" w:rsidRPr="00A56880">
        <w:t xml:space="preserve">the same ranch as the previous postcards’ </w:t>
      </w:r>
      <w:r w:rsidR="38C24537" w:rsidRPr="00A56880">
        <w:t>image. The</w:t>
      </w:r>
      <w:r w:rsidR="66BE3C26" w:rsidRPr="00A56880">
        <w:t xml:space="preserve"> title at the bottom of this specific postcard reads</w:t>
      </w:r>
      <w:r w:rsidR="006E8563" w:rsidRPr="00A56880">
        <w:t>,</w:t>
      </w:r>
      <w:r w:rsidR="66BE3C26" w:rsidRPr="00A56880">
        <w:t xml:space="preserve"> “Indian Sq*** and Pap</w:t>
      </w:r>
      <w:r w:rsidR="2901C0D2" w:rsidRPr="00A56880">
        <w:t>****</w:t>
      </w:r>
      <w:r w:rsidR="66BE3C26" w:rsidRPr="00A56880">
        <w:t xml:space="preserve"> on Miller Bros 101 Ranch</w:t>
      </w:r>
      <w:r w:rsidR="29462EFE" w:rsidRPr="00A56880">
        <w:t xml:space="preserve">”. </w:t>
      </w:r>
      <w:r w:rsidR="2C29C74D" w:rsidRPr="00A56880">
        <w:t>Not only is there no information about the tribe to which the mother and child belong--as with the first postcard--but t</w:t>
      </w:r>
      <w:r w:rsidR="66BE3C26" w:rsidRPr="00A56880">
        <w:t>he</w:t>
      </w:r>
      <w:r w:rsidR="006E8563" w:rsidRPr="00A56880">
        <w:t xml:space="preserve"> </w:t>
      </w:r>
      <w:r w:rsidR="2E775531" w:rsidRPr="00A56880">
        <w:t xml:space="preserve">use </w:t>
      </w:r>
      <w:r w:rsidR="006E8563" w:rsidRPr="00A56880">
        <w:t xml:space="preserve">of such </w:t>
      </w:r>
      <w:r w:rsidR="66BE3C26" w:rsidRPr="00A56880">
        <w:t>derogatory term</w:t>
      </w:r>
      <w:r w:rsidR="26561EEE" w:rsidRPr="00A56880">
        <w:t>s</w:t>
      </w:r>
      <w:r w:rsidR="006E8563" w:rsidRPr="00A56880">
        <w:t xml:space="preserve"> to describe</w:t>
      </w:r>
      <w:r w:rsidR="66BE3C26" w:rsidRPr="00A56880">
        <w:t xml:space="preserve"> </w:t>
      </w:r>
      <w:r w:rsidR="68B57BF8" w:rsidRPr="00A56880">
        <w:t xml:space="preserve">them </w:t>
      </w:r>
      <w:r w:rsidR="00A56880" w:rsidRPr="00A56880">
        <w:t>is demeaning</w:t>
      </w:r>
      <w:r w:rsidR="006E8563" w:rsidRPr="00A56880">
        <w:t xml:space="preserve"> </w:t>
      </w:r>
      <w:commentRangeStart w:id="15"/>
      <w:commentRangeEnd w:id="15"/>
      <w:r w:rsidR="00FA6C09" w:rsidRPr="00A56880">
        <w:commentReference w:id="15"/>
      </w:r>
      <w:r w:rsidR="27B4A0A7" w:rsidRPr="00A56880">
        <w:t xml:space="preserve"> </w:t>
      </w:r>
      <w:r w:rsidR="26BD5C13" w:rsidRPr="00A56880">
        <w:t xml:space="preserve">By using the blanket term “Indian” or, in this case, slurs for a Native American woman and her child, </w:t>
      </w:r>
      <w:r w:rsidR="00A56880" w:rsidRPr="00A56880">
        <w:t>these postcards</w:t>
      </w:r>
      <w:r w:rsidR="006E8563" w:rsidRPr="00A56880">
        <w:t xml:space="preserve"> </w:t>
      </w:r>
      <w:r w:rsidR="00A56880" w:rsidRPr="00A56880">
        <w:t>contribute</w:t>
      </w:r>
      <w:r w:rsidR="66BE3C26" w:rsidRPr="00A56880">
        <w:t xml:space="preserve"> to the erasure of specific tribes.</w:t>
      </w:r>
      <w:r w:rsidR="466668F8" w:rsidRPr="00A56880">
        <w:t xml:space="preserve"> Since this woman was </w:t>
      </w:r>
      <w:r w:rsidR="66A3BFD5" w:rsidRPr="00A56880">
        <w:t>probably</w:t>
      </w:r>
      <w:r w:rsidR="466668F8" w:rsidRPr="00A56880">
        <w:t xml:space="preserve"> an actor </w:t>
      </w:r>
      <w:r w:rsidR="6DF756C5" w:rsidRPr="00A56880">
        <w:t xml:space="preserve">in a Wild West show </w:t>
      </w:r>
      <w:r w:rsidR="466668F8" w:rsidRPr="00A56880">
        <w:t>on</w:t>
      </w:r>
      <w:r w:rsidR="66A3BFD5" w:rsidRPr="00A56880">
        <w:t xml:space="preserve"> </w:t>
      </w:r>
      <w:r w:rsidR="065B9A37" w:rsidRPr="00A56880">
        <w:t xml:space="preserve">the Miller </w:t>
      </w:r>
      <w:r w:rsidR="66A3BFD5" w:rsidRPr="00A56880">
        <w:t>ranch as well</w:t>
      </w:r>
      <w:r w:rsidR="466668F8" w:rsidRPr="00A56880">
        <w:t xml:space="preserve">, it is important note that these </w:t>
      </w:r>
      <w:r w:rsidR="58741AEA" w:rsidRPr="00A56880">
        <w:t>shows</w:t>
      </w:r>
      <w:r w:rsidR="466668F8" w:rsidRPr="00A56880">
        <w:t xml:space="preserve"> were often </w:t>
      </w:r>
      <w:commentRangeStart w:id="16"/>
      <w:r w:rsidR="466668F8" w:rsidRPr="00A56880">
        <w:t xml:space="preserve">othering </w:t>
      </w:r>
      <w:commentRangeEnd w:id="16"/>
      <w:r w:rsidR="00FA6C09" w:rsidRPr="00A56880">
        <w:commentReference w:id="16"/>
      </w:r>
      <w:r w:rsidR="466668F8" w:rsidRPr="00A56880">
        <w:t xml:space="preserve">in the fact that they were consistently labeled as </w:t>
      </w:r>
      <w:r w:rsidR="51835DF3" w:rsidRPr="00A56880">
        <w:t>‘cowboys vs Indians’</w:t>
      </w:r>
      <w:r w:rsidR="466668F8" w:rsidRPr="00A56880">
        <w:t>. This theme</w:t>
      </w:r>
      <w:r w:rsidR="788C2384" w:rsidRPr="00A56880">
        <w:t xml:space="preserve">, familiar </w:t>
      </w:r>
      <w:r w:rsidR="00A56880" w:rsidRPr="00A56880">
        <w:t>from wild</w:t>
      </w:r>
      <w:r w:rsidR="76AF0287" w:rsidRPr="00A56880">
        <w:t xml:space="preserve"> west films</w:t>
      </w:r>
      <w:r w:rsidR="7ADF1B97" w:rsidRPr="00A56880">
        <w:t>,</w:t>
      </w:r>
      <w:r w:rsidR="55AAA821" w:rsidRPr="00A56880">
        <w:t xml:space="preserve"> </w:t>
      </w:r>
      <w:r w:rsidR="1F93D056" w:rsidRPr="00A56880">
        <w:t xml:space="preserve">contributes </w:t>
      </w:r>
      <w:r w:rsidR="66BE3C26" w:rsidRPr="00A56880">
        <w:t xml:space="preserve">to the erasure of individual groups and </w:t>
      </w:r>
      <w:r w:rsidR="600F97B0" w:rsidRPr="00A56880">
        <w:t xml:space="preserve">promotes the </w:t>
      </w:r>
      <w:r w:rsidR="66BE3C26" w:rsidRPr="00A56880">
        <w:t>false idea</w:t>
      </w:r>
      <w:r w:rsidR="2496E124" w:rsidRPr="00A56880">
        <w:t>s</w:t>
      </w:r>
      <w:r w:rsidR="66BE3C26" w:rsidRPr="00A56880">
        <w:t xml:space="preserve"> </w:t>
      </w:r>
      <w:r w:rsidR="038B26F7" w:rsidRPr="00A56880">
        <w:t xml:space="preserve">that </w:t>
      </w:r>
      <w:r w:rsidR="66BE3C26" w:rsidRPr="00A56880">
        <w:t xml:space="preserve">Native Americans </w:t>
      </w:r>
      <w:r w:rsidR="4510189E" w:rsidRPr="00A56880">
        <w:t xml:space="preserve">are </w:t>
      </w:r>
      <w:r w:rsidR="66BE3C26" w:rsidRPr="00A56880">
        <w:t>one group of people</w:t>
      </w:r>
      <w:r w:rsidR="466668F8" w:rsidRPr="00A56880">
        <w:t xml:space="preserve">, </w:t>
      </w:r>
      <w:r w:rsidR="332AA3A0" w:rsidRPr="00A56880">
        <w:t xml:space="preserve">and that group is </w:t>
      </w:r>
      <w:r w:rsidR="466668F8" w:rsidRPr="00A56880">
        <w:t xml:space="preserve">the enemy. </w:t>
      </w:r>
      <w:commentRangeStart w:id="17"/>
      <w:commentRangeEnd w:id="17"/>
      <w:r w:rsidR="00FA6C09" w:rsidRPr="00A56880">
        <w:commentReference w:id="17"/>
      </w:r>
    </w:p>
    <w:p w14:paraId="42D7858B" w14:textId="77777777" w:rsidR="00BC7497" w:rsidRDefault="00BC7497" w:rsidP="00BC24B1">
      <w:pPr>
        <w:spacing w:line="480" w:lineRule="auto"/>
        <w:jc w:val="center"/>
        <w:rPr>
          <w:rFonts w:ascii="Times New Roman" w:hAnsi="Times New Roman" w:cs="Times New Roman"/>
          <w:b/>
          <w:bCs/>
        </w:rPr>
      </w:pPr>
    </w:p>
    <w:p w14:paraId="612B0E3F" w14:textId="77777777" w:rsidR="00BC7497" w:rsidRDefault="2E975F6A" w:rsidP="00616C54">
      <w:pPr>
        <w:pStyle w:val="Title"/>
      </w:pPr>
      <w:r w:rsidRPr="6F60362C">
        <w:t xml:space="preserve">Exploitation through </w:t>
      </w:r>
      <w:commentRangeStart w:id="18"/>
      <w:r w:rsidRPr="6F60362C">
        <w:t>the White Gaze</w:t>
      </w:r>
      <w:commentRangeEnd w:id="18"/>
      <w:r w:rsidR="00BC24B1">
        <w:rPr>
          <w:rStyle w:val="CommentReference"/>
        </w:rPr>
        <w:commentReference w:id="18"/>
      </w:r>
    </w:p>
    <w:p w14:paraId="77E15EBC" w14:textId="77777777" w:rsidR="00616C54" w:rsidRPr="00616C54" w:rsidRDefault="00616C54" w:rsidP="00616C54"/>
    <w:p w14:paraId="4BCE5E2E" w14:textId="77777777" w:rsidR="00911C5C" w:rsidRDefault="00911C5C" w:rsidP="00911C5C">
      <w:pPr>
        <w:pStyle w:val="ImageCaption"/>
      </w:pPr>
      <w:r>
        <w:rPr>
          <w:rFonts w:ascii="Times New Roman" w:hAnsi="Times New Roman" w:cs="Times New Roman"/>
          <w:noProof/>
        </w:rPr>
        <w:drawing>
          <wp:anchor distT="0" distB="0" distL="114300" distR="114300" simplePos="0" relativeHeight="251658240" behindDoc="0" locked="0" layoutInCell="1" allowOverlap="1" wp14:anchorId="09703EEE" wp14:editId="0E9354F6">
            <wp:simplePos x="0" y="0"/>
            <wp:positionH relativeFrom="column">
              <wp:align>center</wp:align>
            </wp:positionH>
            <wp:positionV relativeFrom="page">
              <wp:posOffset>223520</wp:posOffset>
            </wp:positionV>
            <wp:extent cx="7114032" cy="4526361"/>
            <wp:effectExtent l="0" t="0" r="0" b="0"/>
            <wp:wrapTopAndBottom/>
            <wp:docPr id="3" name="Picture 3" descr="A group of men in cloth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men in clothing&#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14032" cy="4526361"/>
                    </a:xfrm>
                    <a:prstGeom prst="rect">
                      <a:avLst/>
                    </a:prstGeom>
                  </pic:spPr>
                </pic:pic>
              </a:graphicData>
            </a:graphic>
            <wp14:sizeRelH relativeFrom="page">
              <wp14:pctWidth>0</wp14:pctWidth>
            </wp14:sizeRelH>
            <wp14:sizeRelV relativeFrom="page">
              <wp14:pctHeight>0</wp14:pctHeight>
            </wp14:sizeRelV>
          </wp:anchor>
        </w:drawing>
      </w:r>
      <w:r>
        <w:t>(Figure 3). 1941 postcard depicting members of the Pawnee Nation</w:t>
      </w:r>
    </w:p>
    <w:p w14:paraId="46FFD5A4" w14:textId="77777777" w:rsidR="00911C5C" w:rsidRPr="00911C5C" w:rsidRDefault="00911C5C" w:rsidP="00911C5C"/>
    <w:p w14:paraId="5FB3C0A1" w14:textId="75858E03" w:rsidR="00FF7400" w:rsidRPr="00A56880" w:rsidRDefault="7868E431" w:rsidP="00A56880">
      <w:r w:rsidRPr="00A56880">
        <w:t xml:space="preserve">In </w:t>
      </w:r>
      <w:r w:rsidR="00A56880">
        <w:t>t</w:t>
      </w:r>
      <w:r w:rsidR="380656E1" w:rsidRPr="00A56880">
        <w:t>he</w:t>
      </w:r>
      <w:r w:rsidR="5EFA349E" w:rsidRPr="00A56880">
        <w:t xml:space="preserve"> </w:t>
      </w:r>
      <w:r w:rsidR="7BBB7EDE" w:rsidRPr="00A56880">
        <w:t xml:space="preserve">third and final </w:t>
      </w:r>
      <w:r w:rsidR="5EFA349E" w:rsidRPr="00A56880">
        <w:t xml:space="preserve">postcard </w:t>
      </w:r>
      <w:r w:rsidR="57BB56CA" w:rsidRPr="00A56880">
        <w:t xml:space="preserve">(Figure 3), a group of Pawnee people are showcased. </w:t>
      </w:r>
      <w:r w:rsidR="3D745FC7" w:rsidRPr="00A56880">
        <w:t>W</w:t>
      </w:r>
      <w:r w:rsidR="57BB56CA" w:rsidRPr="00A56880">
        <w:t xml:space="preserve">hile </w:t>
      </w:r>
      <w:r w:rsidR="370DC963" w:rsidRPr="00A56880">
        <w:t>their tribal affiliation is included in the title</w:t>
      </w:r>
      <w:r w:rsidR="78FEC9A1" w:rsidRPr="00A56880">
        <w:t xml:space="preserve">, they are depicted in a </w:t>
      </w:r>
      <w:r w:rsidR="2622F18A" w:rsidRPr="00A56880">
        <w:t>way</w:t>
      </w:r>
      <w:r w:rsidR="1A8D9E87" w:rsidRPr="00A56880">
        <w:t xml:space="preserve"> that conforms to </w:t>
      </w:r>
      <w:r w:rsidR="33199612" w:rsidRPr="00A56880">
        <w:t>white society</w:t>
      </w:r>
      <w:r w:rsidR="42B58444" w:rsidRPr="00A56880">
        <w:t xml:space="preserve"> and United </w:t>
      </w:r>
      <w:proofErr w:type="spellStart"/>
      <w:r w:rsidR="42B58444" w:rsidRPr="00A56880">
        <w:t>States’s</w:t>
      </w:r>
      <w:proofErr w:type="spellEnd"/>
      <w:r w:rsidR="33199612" w:rsidRPr="00A56880">
        <w:t xml:space="preserve"> stereotypes. </w:t>
      </w:r>
      <w:r w:rsidR="1E7EAC47" w:rsidRPr="00A56880">
        <w:t>While this postcard is not set on the same ranch as the other two, it still looks staged in the way that people are posing. Presumably, the primary audience for this image would be white, as they would be the ones buying these postcards, and the images affirm white culture’s stereotype</w:t>
      </w:r>
      <w:r w:rsidR="73C15812" w:rsidRPr="00A56880">
        <w:t>s</w:t>
      </w:r>
      <w:r w:rsidR="1E7EAC47" w:rsidRPr="00A56880">
        <w:t xml:space="preserve"> </w:t>
      </w:r>
      <w:r w:rsidR="3B9957AC" w:rsidRPr="00A56880">
        <w:t xml:space="preserve">concerning </w:t>
      </w:r>
      <w:r w:rsidR="1E7EAC47" w:rsidRPr="00A56880">
        <w:t xml:space="preserve">what a group of Native Americans should look like. Those encountering the photo would see the image postcard sellers know will make a profit: a group of stereotypically staged Native Americans. </w:t>
      </w:r>
      <w:r w:rsidR="0AF7AADA" w:rsidRPr="00A56880">
        <w:t xml:space="preserve">The commodification of images of the ‘generic native’ through postcards endorsed U.S. stereotypes of indigenous people, all while profiling one tribe to be the same as all others. Despite the inclusion of the name Pawnee in the title, the commodification of images of the Pawnee after they had been relocated displays the inherent exploitation of native people, affirming the dominant culture’s stereotypes through the lens of white society on a postcard. </w:t>
      </w:r>
      <w:commentRangeStart w:id="19"/>
      <w:commentRangeEnd w:id="19"/>
      <w:r w:rsidR="00CE6646" w:rsidRPr="00A56880">
        <w:commentReference w:id="19"/>
      </w:r>
    </w:p>
    <w:p w14:paraId="0DF1C858" w14:textId="77777777" w:rsidR="00911C5C" w:rsidRPr="00A56880" w:rsidRDefault="00911C5C" w:rsidP="00A56880"/>
    <w:p w14:paraId="0F9F8202" w14:textId="77777777" w:rsidR="001B5F57" w:rsidRPr="00A56880" w:rsidRDefault="5F3255A0" w:rsidP="00A56880">
      <w:r w:rsidRPr="00A56880">
        <w:t>These</w:t>
      </w:r>
      <w:r w:rsidR="2FAA0478" w:rsidRPr="00A56880">
        <w:t xml:space="preserve"> three postcards</w:t>
      </w:r>
      <w:r w:rsidR="0E429DD6" w:rsidRPr="00A56880">
        <w:t xml:space="preserve"> </w:t>
      </w:r>
      <w:r w:rsidRPr="00A56880">
        <w:t xml:space="preserve">depict </w:t>
      </w:r>
      <w:r w:rsidR="2FAA0478" w:rsidRPr="00A56880">
        <w:t>Native Americans</w:t>
      </w:r>
      <w:r w:rsidR="0960F3B0" w:rsidRPr="00A56880">
        <w:t xml:space="preserve"> </w:t>
      </w:r>
      <w:r w:rsidR="2FAA0478" w:rsidRPr="00A56880">
        <w:t xml:space="preserve">living in Oklahoma </w:t>
      </w:r>
      <w:r w:rsidR="56397C4F" w:rsidRPr="00A56880">
        <w:t xml:space="preserve">both </w:t>
      </w:r>
      <w:r w:rsidR="0960F3B0" w:rsidRPr="00A56880">
        <w:t xml:space="preserve">as </w:t>
      </w:r>
      <w:r w:rsidR="6A3B26B8" w:rsidRPr="00A56880">
        <w:t xml:space="preserve">physically and literally </w:t>
      </w:r>
      <w:r w:rsidR="0960F3B0" w:rsidRPr="00A56880">
        <w:t>one-dimensional</w:t>
      </w:r>
      <w:r w:rsidR="0E429DD6" w:rsidRPr="00A56880">
        <w:t xml:space="preserve">, enforcing </w:t>
      </w:r>
      <w:r w:rsidR="6A3B26B8" w:rsidRPr="00A56880">
        <w:t xml:space="preserve">the </w:t>
      </w:r>
      <w:r w:rsidR="1CD0C42B" w:rsidRPr="00A56880">
        <w:t xml:space="preserve">dominant </w:t>
      </w:r>
      <w:r w:rsidR="0E429DD6" w:rsidRPr="00A56880">
        <w:t xml:space="preserve">stereotype of United States </w:t>
      </w:r>
      <w:r w:rsidR="772B9EE8" w:rsidRPr="00A56880">
        <w:t>society</w:t>
      </w:r>
      <w:r w:rsidR="0E429DD6" w:rsidRPr="00A56880">
        <w:t>.</w:t>
      </w:r>
      <w:r w:rsidR="0960F3B0" w:rsidRPr="00A56880">
        <w:t xml:space="preserve"> </w:t>
      </w:r>
      <w:r w:rsidR="4B91D660" w:rsidRPr="00A56880">
        <w:t>Postcards’</w:t>
      </w:r>
      <w:r w:rsidR="557FDEB2" w:rsidRPr="00A56880">
        <w:t xml:space="preserve"> exploitative intentions</w:t>
      </w:r>
      <w:r w:rsidR="151559F6" w:rsidRPr="00A56880">
        <w:t xml:space="preserve"> to perpetuate</w:t>
      </w:r>
      <w:r w:rsidR="772B9EE8" w:rsidRPr="00A56880">
        <w:t xml:space="preserve"> these</w:t>
      </w:r>
      <w:r w:rsidR="151559F6" w:rsidRPr="00A56880">
        <w:t xml:space="preserve"> stereotypes contribute to erasure</w:t>
      </w:r>
      <w:r w:rsidR="21837A20" w:rsidRPr="00A56880">
        <w:t xml:space="preserve"> and</w:t>
      </w:r>
      <w:r w:rsidR="47222F3B" w:rsidRPr="00A56880">
        <w:t xml:space="preserve"> enforce </w:t>
      </w:r>
      <w:r w:rsidR="753EB312" w:rsidRPr="00A56880">
        <w:t>looking at Native Americans through the white gaz</w:t>
      </w:r>
      <w:r w:rsidR="07BBC73B" w:rsidRPr="00A56880">
        <w:t xml:space="preserve">e. For </w:t>
      </w:r>
      <w:r w:rsidR="56397C4F" w:rsidRPr="00A56880">
        <w:t xml:space="preserve">these </w:t>
      </w:r>
      <w:r w:rsidR="07BBC73B" w:rsidRPr="00A56880">
        <w:t>reason</w:t>
      </w:r>
      <w:r w:rsidR="56397C4F" w:rsidRPr="00A56880">
        <w:t>s</w:t>
      </w:r>
      <w:r w:rsidR="07BBC73B" w:rsidRPr="00A56880">
        <w:t xml:space="preserve">, these postcards exist as a specific form of propaganda, </w:t>
      </w:r>
      <w:r w:rsidR="5F2E06F8" w:rsidRPr="00A56880">
        <w:t xml:space="preserve">as they publicize </w:t>
      </w:r>
      <w:r w:rsidR="56397C4F" w:rsidRPr="00A56880">
        <w:t xml:space="preserve">damaging </w:t>
      </w:r>
      <w:r w:rsidR="5F2E06F8" w:rsidRPr="00A56880">
        <w:t>stereotypes of Native Americans</w:t>
      </w:r>
      <w:r w:rsidR="3BC414A8" w:rsidRPr="00A56880">
        <w:t xml:space="preserve"> </w:t>
      </w:r>
      <w:r w:rsidR="23D05DC2" w:rsidRPr="00A56880">
        <w:t xml:space="preserve">through an entertainment beloved by United </w:t>
      </w:r>
      <w:r w:rsidR="0597FCB0" w:rsidRPr="00A56880">
        <w:t>States’</w:t>
      </w:r>
      <w:r w:rsidR="23D05DC2" w:rsidRPr="00A56880">
        <w:t xml:space="preserve"> </w:t>
      </w:r>
      <w:commentRangeStart w:id="20"/>
      <w:r w:rsidR="23D05DC2" w:rsidRPr="00A56880">
        <w:t>society</w:t>
      </w:r>
      <w:commentRangeEnd w:id="20"/>
      <w:r w:rsidR="009B053A" w:rsidRPr="00A56880">
        <w:commentReference w:id="20"/>
      </w:r>
      <w:r w:rsidR="23D05DC2" w:rsidRPr="00A56880">
        <w:t xml:space="preserve">. </w:t>
      </w:r>
      <w:r w:rsidR="251446FF" w:rsidRPr="00A56880">
        <w:t xml:space="preserve"> </w:t>
      </w:r>
      <w:r w:rsidR="5F2E06F8" w:rsidRPr="00A56880">
        <w:t xml:space="preserve"> </w:t>
      </w:r>
    </w:p>
    <w:p w14:paraId="754B3661" w14:textId="77777777" w:rsidR="00911C5C" w:rsidRPr="00A56880" w:rsidRDefault="00911C5C" w:rsidP="00A56880"/>
    <w:p w14:paraId="61721528" w14:textId="7455C1E1" w:rsidR="00434244" w:rsidRPr="00A56880" w:rsidRDefault="3F05385A" w:rsidP="00A56880">
      <w:r w:rsidRPr="00A56880">
        <w:t>In contrast</w:t>
      </w:r>
      <w:r w:rsidR="39565BAC" w:rsidRPr="00A56880">
        <w:t xml:space="preserve"> to the </w:t>
      </w:r>
      <w:r w:rsidR="62575C6D" w:rsidRPr="00A56880">
        <w:t>harmful ways in which</w:t>
      </w:r>
      <w:r w:rsidR="39565BAC" w:rsidRPr="00A56880">
        <w:t xml:space="preserve"> </w:t>
      </w:r>
      <w:r w:rsidR="75617EEE" w:rsidRPr="00A56880">
        <w:t xml:space="preserve">these Oklahoman </w:t>
      </w:r>
      <w:r w:rsidR="39565BAC" w:rsidRPr="00A56880">
        <w:t>postcards d</w:t>
      </w:r>
      <w:r w:rsidR="02D31FA6" w:rsidRPr="00A56880">
        <w:t>epict</w:t>
      </w:r>
      <w:r w:rsidR="39565BAC" w:rsidRPr="00A56880">
        <w:t xml:space="preserve"> </w:t>
      </w:r>
      <w:r w:rsidR="62575C6D" w:rsidRPr="00A56880">
        <w:t>Native Americans</w:t>
      </w:r>
      <w:r w:rsidR="02D31FA6" w:rsidRPr="00A56880">
        <w:t xml:space="preserve">, </w:t>
      </w:r>
      <w:r w:rsidR="16E88F48" w:rsidRPr="00A56880">
        <w:t>the Pawnee Nation</w:t>
      </w:r>
      <w:r w:rsidR="06B91CFE" w:rsidRPr="00A56880">
        <w:t>’s</w:t>
      </w:r>
      <w:r w:rsidR="16E88F48" w:rsidRPr="00A56880">
        <w:t xml:space="preserve"> </w:t>
      </w:r>
      <w:r w:rsidR="75617EEE" w:rsidRPr="00A56880">
        <w:t xml:space="preserve">website </w:t>
      </w:r>
      <w:r w:rsidR="25FAB5B6" w:rsidRPr="00A56880">
        <w:t>includes</w:t>
      </w:r>
      <w:r w:rsidR="6CBE1B72" w:rsidRPr="00A56880">
        <w:t xml:space="preserve"> </w:t>
      </w:r>
      <w:r w:rsidR="0597FCB0" w:rsidRPr="00A56880">
        <w:t xml:space="preserve">galleries of </w:t>
      </w:r>
      <w:r w:rsidR="25FAB5B6" w:rsidRPr="00A56880">
        <w:t xml:space="preserve">their </w:t>
      </w:r>
      <w:r w:rsidR="72573715" w:rsidRPr="00A56880">
        <w:t xml:space="preserve">own </w:t>
      </w:r>
      <w:r w:rsidR="75617EEE" w:rsidRPr="00A56880">
        <w:t>images</w:t>
      </w:r>
      <w:r w:rsidR="1CCFCDC8" w:rsidRPr="00A56880">
        <w:t xml:space="preserve"> which </w:t>
      </w:r>
      <w:r w:rsidR="72573715" w:rsidRPr="00A56880">
        <w:t xml:space="preserve">they deem to be representative of </w:t>
      </w:r>
      <w:r w:rsidR="25FAB5B6" w:rsidRPr="00A56880">
        <w:t>themselves. These pictures feature images from Pawnee</w:t>
      </w:r>
      <w:r w:rsidR="70993213" w:rsidRPr="00A56880">
        <w:t xml:space="preserve"> </w:t>
      </w:r>
      <w:r w:rsidR="16E88F48" w:rsidRPr="00A56880">
        <w:t>Homecomings</w:t>
      </w:r>
      <w:r w:rsidR="635FB82B" w:rsidRPr="00A56880">
        <w:t xml:space="preserve"> and</w:t>
      </w:r>
      <w:r w:rsidR="16E88F48" w:rsidRPr="00A56880">
        <w:t xml:space="preserve"> </w:t>
      </w:r>
      <w:r w:rsidR="70993213" w:rsidRPr="00A56880">
        <w:t>community gathering</w:t>
      </w:r>
      <w:r w:rsidR="41E67F88" w:rsidRPr="00A56880">
        <w:t xml:space="preserve">s, </w:t>
      </w:r>
      <w:r w:rsidR="1B97A4C8" w:rsidRPr="00A56880">
        <w:t>as well as Pawnee City Council meetings.</w:t>
      </w:r>
      <w:r w:rsidR="7C4FF5B8" w:rsidRPr="00A56880">
        <w:t xml:space="preserve"> </w:t>
      </w:r>
      <w:r w:rsidR="140A67BF" w:rsidRPr="00A56880">
        <w:t>While the</w:t>
      </w:r>
      <w:r w:rsidR="15DCDFB2" w:rsidRPr="00A56880">
        <w:t xml:space="preserve"> Oklahoman postcard’s depiction of the Pawnee Nation</w:t>
      </w:r>
      <w:r w:rsidR="140A67BF" w:rsidRPr="00A56880">
        <w:t xml:space="preserve"> </w:t>
      </w:r>
      <w:r w:rsidR="030C11AD" w:rsidRPr="00A56880">
        <w:t xml:space="preserve">supported white culture’s </w:t>
      </w:r>
      <w:r w:rsidR="140A67BF" w:rsidRPr="00A56880">
        <w:t>stereotyp</w:t>
      </w:r>
      <w:r w:rsidR="17F4D690" w:rsidRPr="00A56880">
        <w:t>ing of</w:t>
      </w:r>
      <w:r w:rsidR="140A67BF" w:rsidRPr="00A56880">
        <w:t xml:space="preserve"> Native Americans</w:t>
      </w:r>
      <w:r w:rsidR="15DCDFB2" w:rsidRPr="00A56880">
        <w:t xml:space="preserve">, </w:t>
      </w:r>
      <w:r w:rsidR="042E553E" w:rsidRPr="00A56880">
        <w:t>the Pawnee Nation</w:t>
      </w:r>
      <w:r w:rsidR="0A160BAD" w:rsidRPr="00A56880">
        <w:t>’s images</w:t>
      </w:r>
      <w:r w:rsidR="042E553E" w:rsidRPr="00A56880">
        <w:t xml:space="preserve"> </w:t>
      </w:r>
      <w:r w:rsidR="00A56880" w:rsidRPr="00A56880">
        <w:t>represent</w:t>
      </w:r>
      <w:r w:rsidR="042E553E" w:rsidRPr="00A56880">
        <w:t xml:space="preserve"> the </w:t>
      </w:r>
      <w:r w:rsidR="1D99F19C" w:rsidRPr="00A56880">
        <w:t xml:space="preserve">tribe’s lived </w:t>
      </w:r>
      <w:r w:rsidR="042E553E" w:rsidRPr="00A56880">
        <w:t>reality.</w:t>
      </w:r>
    </w:p>
    <w:p w14:paraId="70A28B5A" w14:textId="77777777" w:rsidR="00911C5C" w:rsidRPr="00A56880" w:rsidRDefault="00911C5C" w:rsidP="00A56880"/>
    <w:p w14:paraId="26C8E426" w14:textId="53F91480" w:rsidR="00A91EBB" w:rsidRPr="00A56880" w:rsidRDefault="690A6F03" w:rsidP="00A56880">
      <w:r w:rsidRPr="00A56880">
        <w:t xml:space="preserve">Even now, the first sentence of the Oklahoma Historical Society page titled American Indians reads, “American Indians living in Oklahoma have a </w:t>
      </w:r>
      <w:commentRangeStart w:id="21"/>
      <w:commentRangeStart w:id="22"/>
      <w:r w:rsidRPr="00A56880">
        <w:t xml:space="preserve">complicated, interesting, and </w:t>
      </w:r>
      <w:commentRangeEnd w:id="21"/>
      <w:r w:rsidR="00CB3520" w:rsidRPr="00A56880">
        <w:commentReference w:id="21"/>
      </w:r>
      <w:commentRangeEnd w:id="22"/>
      <w:r w:rsidR="4F7EF44D" w:rsidRPr="00A56880">
        <w:commentReference w:id="22"/>
      </w:r>
      <w:r w:rsidRPr="00A56880">
        <w:t>unique history”</w:t>
      </w:r>
      <w:r w:rsidR="003108B3" w:rsidRPr="00A56880">
        <w:endnoteReference w:id="10"/>
      </w:r>
      <w:r w:rsidRPr="00A56880">
        <w:t xml:space="preserve">. These adjectives trivialize the plight of tribes that were dispossessed </w:t>
      </w:r>
      <w:r w:rsidR="429AC51C" w:rsidRPr="00A56880">
        <w:t xml:space="preserve">of </w:t>
      </w:r>
      <w:r w:rsidR="00A56880" w:rsidRPr="00A56880">
        <w:t>the places</w:t>
      </w:r>
      <w:r w:rsidRPr="00A56880">
        <w:t xml:space="preserve"> they had called home and forced to move to Oklahoma. Further, these three extremely vague adjectives do not mention that Native Americans have any sort of </w:t>
      </w:r>
      <w:commentRangeStart w:id="23"/>
      <w:r w:rsidRPr="00A56880">
        <w:t>agency</w:t>
      </w:r>
      <w:commentRangeEnd w:id="23"/>
      <w:r w:rsidR="003108B3" w:rsidRPr="00A56880">
        <w:commentReference w:id="23"/>
      </w:r>
      <w:r w:rsidR="77C0A48B" w:rsidRPr="00A56880">
        <w:t>,</w:t>
      </w:r>
      <w:r w:rsidRPr="00A56880">
        <w:t xml:space="preserve"> or that they persevere despite everything that has been taken from them, including the control over their o</w:t>
      </w:r>
      <w:commentRangeStart w:id="24"/>
      <w:commentRangeStart w:id="25"/>
      <w:r w:rsidRPr="00A56880">
        <w:t>wn images.</w:t>
      </w:r>
      <w:commentRangeEnd w:id="24"/>
      <w:r w:rsidR="003108B3" w:rsidRPr="00A56880">
        <w:commentReference w:id="24"/>
      </w:r>
      <w:commentRangeEnd w:id="25"/>
      <w:r w:rsidR="4F7EF44D" w:rsidRPr="00A56880">
        <w:commentReference w:id="25"/>
      </w:r>
    </w:p>
    <w:p w14:paraId="03E5413A" w14:textId="77777777" w:rsidR="4C71ED20" w:rsidRDefault="4C71ED20" w:rsidP="4C71ED20">
      <w:pPr>
        <w:spacing w:line="480" w:lineRule="auto"/>
        <w:ind w:firstLine="720"/>
        <w:rPr>
          <w:rFonts w:ascii="Times New Roman" w:eastAsia="Times New Roman" w:hAnsi="Times New Roman" w:cs="Times New Roman"/>
          <w:color w:val="000000" w:themeColor="text1"/>
        </w:rPr>
      </w:pPr>
    </w:p>
    <w:p w14:paraId="0D04031F" w14:textId="77777777" w:rsidR="4C71ED20" w:rsidRDefault="00911C5C" w:rsidP="4C71ED20">
      <w:pPr>
        <w:pStyle w:val="EndnoteTex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90" behindDoc="0" locked="0" layoutInCell="1" allowOverlap="1" wp14:anchorId="31A8602A" wp14:editId="237E0882">
            <wp:simplePos x="0" y="0"/>
            <wp:positionH relativeFrom="column">
              <wp:align>center</wp:align>
            </wp:positionH>
            <wp:positionV relativeFrom="paragraph">
              <wp:posOffset>0</wp:posOffset>
            </wp:positionV>
            <wp:extent cx="14292072" cy="10716768"/>
            <wp:effectExtent l="0" t="0" r="0" b="2540"/>
            <wp:wrapTopAndBottom/>
            <wp:docPr id="627890555" name="Picture 2" descr="A group of people dancing in traditional att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90555" name="Picture 2" descr="A group of people dancing in traditional atti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292072" cy="10716768"/>
                    </a:xfrm>
                    <a:prstGeom prst="rect">
                      <a:avLst/>
                    </a:prstGeom>
                  </pic:spPr>
                </pic:pic>
              </a:graphicData>
            </a:graphic>
            <wp14:sizeRelH relativeFrom="page">
              <wp14:pctWidth>0</wp14:pctWidth>
            </wp14:sizeRelH>
            <wp14:sizeRelV relativeFrom="page">
              <wp14:pctHeight>0</wp14:pctHeight>
            </wp14:sizeRelV>
          </wp:anchor>
        </w:drawing>
      </w:r>
    </w:p>
    <w:p w14:paraId="6DF886D0" w14:textId="77777777" w:rsidR="4C71ED20" w:rsidRDefault="00911C5C" w:rsidP="00911C5C">
      <w:pPr>
        <w:pStyle w:val="ImageCaption"/>
      </w:pPr>
      <w:r>
        <w:t xml:space="preserve">Resilience in motion. Members of the Meskwaki Nation keep their culture alive–and authentic–at their </w:t>
      </w:r>
      <w:proofErr w:type="gramStart"/>
      <w:r>
        <w:t>Pow-Wow</w:t>
      </w:r>
      <w:proofErr w:type="gramEnd"/>
      <w:r>
        <w:t xml:space="preserve"> in 2020. Photograph by Jon </w:t>
      </w:r>
      <w:proofErr w:type="spellStart"/>
      <w:r>
        <w:t>Andelson</w:t>
      </w:r>
      <w:proofErr w:type="spellEnd"/>
    </w:p>
    <w:p w14:paraId="7258CF7F" w14:textId="77777777" w:rsidR="00911C5C" w:rsidRDefault="00911C5C" w:rsidP="00911C5C">
      <w:pPr>
        <w:pStyle w:val="ImageCaption"/>
        <w:rPr>
          <w:rFonts w:ascii="Times New Roman" w:eastAsia="Times New Roman" w:hAnsi="Times New Roman" w:cs="Times New Roman"/>
          <w:color w:val="000000" w:themeColor="text1"/>
        </w:rPr>
      </w:pPr>
    </w:p>
    <w:sectPr w:rsidR="00911C5C">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echtel, Mark" w:date="2023-05-02T11:53:00Z" w:initials="BM">
    <w:p w14:paraId="35192BDF" w14:textId="77777777" w:rsidR="458BC819" w:rsidRDefault="458BC819">
      <w:pPr>
        <w:pStyle w:val="CommentText"/>
      </w:pPr>
      <w:r>
        <w:t>"Instance" is singular, and you're discussing a number of postcards. Maybe "area"?</w:t>
      </w:r>
      <w:r>
        <w:rPr>
          <w:rStyle w:val="CommentReference"/>
        </w:rPr>
        <w:annotationRef/>
      </w:r>
    </w:p>
  </w:comment>
  <w:comment w:id="1" w:author="Baechtel, Mark" w:date="2023-05-02T11:55:00Z" w:initials="BM">
    <w:p w14:paraId="21B4D488" w14:textId="77777777" w:rsidR="458BC819" w:rsidRDefault="458BC819">
      <w:pPr>
        <w:pStyle w:val="CommentText"/>
      </w:pPr>
      <w:r>
        <w:t xml:space="preserve">I would consider cutting this. </w:t>
      </w:r>
      <w:r>
        <w:rPr>
          <w:rStyle w:val="CommentReference"/>
        </w:rPr>
        <w:annotationRef/>
      </w:r>
    </w:p>
  </w:comment>
  <w:comment w:id="2" w:author="Baechtel, Mark" w:date="2023-05-02T12:53:00Z" w:initials="BM">
    <w:p w14:paraId="314A1E51" w14:textId="77777777" w:rsidR="458BC819" w:rsidRDefault="458BC819">
      <w:pPr>
        <w:pStyle w:val="CommentText"/>
      </w:pPr>
      <w:r>
        <w:t xml:space="preserve">"Appropriate" is a value judgement, while "positive" would be an objective measure of the image's intent. I'd go with "positive." </w:t>
      </w:r>
      <w:r>
        <w:rPr>
          <w:rStyle w:val="CommentReference"/>
        </w:rPr>
        <w:annotationRef/>
      </w:r>
    </w:p>
  </w:comment>
  <w:comment w:id="3" w:author="Baechtel, Mark" w:date="2023-05-02T12:54:00Z" w:initials="BM">
    <w:p w14:paraId="0379CE67" w14:textId="77777777" w:rsidR="458BC819" w:rsidRDefault="458BC819">
      <w:pPr>
        <w:pStyle w:val="CommentText"/>
      </w:pPr>
      <w:r>
        <w:t>I would still say that this is going to be pitched over the heads of most of our readers, who won't know what it means. I think just saying "stereotypes" would be sufficient.</w:t>
      </w:r>
      <w:r>
        <w:rPr>
          <w:rStyle w:val="CommentReference"/>
        </w:rPr>
        <w:annotationRef/>
      </w:r>
    </w:p>
  </w:comment>
  <w:comment w:id="4" w:author="Baechtel, Mark" w:date="2023-05-02T13:02:00Z" w:initials="BM">
    <w:p w14:paraId="72EFED64" w14:textId="77777777" w:rsidR="458BC819" w:rsidRDefault="458BC819">
      <w:pPr>
        <w:pStyle w:val="CommentText"/>
      </w:pPr>
      <w:r>
        <w:t xml:space="preserve">There's a discontinuity of time here. Using the chronology mentioned in the paragraph's first sentence, this wold be the 1950s. However, you refer to the numbers of postcards mailed in 1913. </w:t>
      </w:r>
      <w:r>
        <w:rPr>
          <w:rStyle w:val="CommentReference"/>
        </w:rPr>
        <w:annotationRef/>
      </w:r>
    </w:p>
  </w:comment>
  <w:comment w:id="5" w:author="Baechtel, Mark" w:date="2023-05-02T13:09:00Z" w:initials="BM">
    <w:p w14:paraId="7972FEB6" w14:textId="77777777" w:rsidR="458BC819" w:rsidRDefault="458BC819">
      <w:pPr>
        <w:pStyle w:val="CommentText"/>
      </w:pPr>
      <w:r>
        <w:t>I find this phrase awkward, and a bit murky in its meaning.</w:t>
      </w:r>
      <w:r>
        <w:rPr>
          <w:rStyle w:val="CommentReference"/>
        </w:rPr>
        <w:annotationRef/>
      </w:r>
    </w:p>
  </w:comment>
  <w:comment w:id="6" w:author="Baechtel, Mark" w:date="2023-05-02T13:11:00Z" w:initials="BM">
    <w:p w14:paraId="4BA28B6C" w14:textId="77777777" w:rsidR="458BC819" w:rsidRDefault="458BC819">
      <w:pPr>
        <w:pStyle w:val="CommentText"/>
      </w:pPr>
      <w:r>
        <w:t>Not sure what you mean with this word.</w:t>
      </w:r>
      <w:r>
        <w:rPr>
          <w:rStyle w:val="CommentReference"/>
        </w:rPr>
        <w:annotationRef/>
      </w:r>
    </w:p>
    <w:p w14:paraId="35CB7917" w14:textId="77777777" w:rsidR="458BC819" w:rsidRDefault="458BC819">
      <w:pPr>
        <w:pStyle w:val="CommentText"/>
      </w:pPr>
    </w:p>
  </w:comment>
  <w:comment w:id="7" w:author="Baechtel, Mark" w:date="2023-05-02T13:16:00Z" w:initials="BM">
    <w:p w14:paraId="59F12C70" w14:textId="77777777" w:rsidR="458BC819" w:rsidRDefault="6F60362C" w:rsidP="6F60362C">
      <w:pPr>
        <w:pStyle w:val="CommentText"/>
      </w:pPr>
      <w:r>
        <w:t xml:space="preserve">"Agency" is  a word that has meaning inside our community, but which can  be opaque to those outside it, and I'm not sure what you mean with it here. If they had agency, how were they forced to move? I think you mean that </w:t>
      </w:r>
      <w:r w:rsidRPr="6F60362C">
        <w:rPr>
          <w:i/>
          <w:iCs/>
        </w:rPr>
        <w:t>despite</w:t>
      </w:r>
      <w:r>
        <w:t xml:space="preserve"> this act of displacement, the Cherokee took positive steps to preserve their identity and culture. Was it only the Cherokee, though? </w:t>
      </w:r>
      <w:r w:rsidR="458BC819">
        <w:rPr>
          <w:rStyle w:val="CommentReference"/>
        </w:rPr>
        <w:annotationRef/>
      </w:r>
      <w:r w:rsidR="458BC819">
        <w:rPr>
          <w:rStyle w:val="CommentReference"/>
        </w:rPr>
        <w:annotationRef/>
      </w:r>
    </w:p>
  </w:comment>
  <w:comment w:id="8" w:author="Baechtel, Mark" w:date="2023-05-02T13:27:00Z" w:initials="BM">
    <w:p w14:paraId="1442B0AA" w14:textId="77777777" w:rsidR="458BC819" w:rsidRDefault="458BC819">
      <w:pPr>
        <w:pStyle w:val="CommentText"/>
      </w:pPr>
      <w:r>
        <w:t xml:space="preserve">Since you talk about profit further on in the sentence, the fact that you're talking about financial gain is implicit. </w:t>
      </w:r>
      <w:r>
        <w:rPr>
          <w:rStyle w:val="CommentReference"/>
        </w:rPr>
        <w:annotationRef/>
      </w:r>
    </w:p>
  </w:comment>
  <w:comment w:id="9" w:author="Baechtel, Mark" w:date="2023-05-02T13:33:00Z" w:initials="BM">
    <w:p w14:paraId="5D80136B" w14:textId="77777777" w:rsidR="458BC819" w:rsidRDefault="6F60362C" w:rsidP="6F60362C">
      <w:pPr>
        <w:pStyle w:val="CommentText"/>
      </w:pPr>
      <w:r>
        <w:t xml:space="preserve">Hmm. In this instance, you're talking not about Native Americans' land, but rather their </w:t>
      </w:r>
      <w:r w:rsidRPr="6F60362C">
        <w:rPr>
          <w:i/>
          <w:iCs/>
        </w:rPr>
        <w:t xml:space="preserve">image. </w:t>
      </w:r>
      <w:r>
        <w:t xml:space="preserve">Your meaning was a little difficult to parse, so I suggested a change which (if I've understood you correctly) may clarify things. </w:t>
      </w:r>
      <w:r w:rsidR="458BC819">
        <w:rPr>
          <w:rStyle w:val="CommentReference"/>
        </w:rPr>
        <w:annotationRef/>
      </w:r>
      <w:r w:rsidR="458BC819">
        <w:rPr>
          <w:rStyle w:val="CommentReference"/>
        </w:rPr>
        <w:annotationRef/>
      </w:r>
    </w:p>
  </w:comment>
  <w:comment w:id="10" w:author="Baechtel, Mark" w:date="2023-05-02T13:44:00Z" w:initials="BM">
    <w:p w14:paraId="1575C96A" w14:textId="77777777" w:rsidR="6F60362C" w:rsidRDefault="6F60362C">
      <w:pPr>
        <w:pStyle w:val="CommentText"/>
      </w:pPr>
      <w:r>
        <w:t>Since you used this phrase in the first sentence above, you needn't say it again. It is implied.</w:t>
      </w:r>
      <w:r>
        <w:rPr>
          <w:rStyle w:val="CommentReference"/>
        </w:rPr>
        <w:annotationRef/>
      </w:r>
    </w:p>
  </w:comment>
  <w:comment w:id="11" w:author="Baechtel, Mark" w:date="2023-05-02T13:47:00Z" w:initials="BM">
    <w:p w14:paraId="62BC9D4E" w14:textId="77777777" w:rsidR="6F60362C" w:rsidRDefault="6F60362C">
      <w:pPr>
        <w:pStyle w:val="CommentText"/>
      </w:pPr>
      <w:r>
        <w:t xml:space="preserve">These sentences were unnecessary </w:t>
      </w:r>
      <w:r>
        <w:rPr>
          <w:rStyle w:val="CommentReference"/>
        </w:rPr>
        <w:annotationRef/>
      </w:r>
    </w:p>
  </w:comment>
  <w:comment w:id="12" w:author="Baechtel, Mark" w:date="2023-05-02T13:50:00Z" w:initials="BM">
    <w:p w14:paraId="78EBA335" w14:textId="77777777" w:rsidR="6F60362C" w:rsidRDefault="6F60362C">
      <w:pPr>
        <w:pStyle w:val="CommentText"/>
      </w:pPr>
      <w:r>
        <w:t xml:space="preserve">This is a throwaway phrase. If there are "other ways," they must be named. </w:t>
      </w:r>
      <w:r>
        <w:rPr>
          <w:rStyle w:val="CommentReference"/>
        </w:rPr>
        <w:annotationRef/>
      </w:r>
    </w:p>
  </w:comment>
  <w:comment w:id="13" w:author="Baechtel, Mark" w:date="2023-05-02T14:01:00Z" w:initials="BM">
    <w:p w14:paraId="02E11B59" w14:textId="77777777" w:rsidR="6F60362C" w:rsidRDefault="6F60362C">
      <w:pPr>
        <w:pStyle w:val="CommentText"/>
      </w:pPr>
      <w:r>
        <w:t>I would suggest cutting this sentence, since it essentially repeats what you said in the sentence before it.</w:t>
      </w:r>
      <w:r>
        <w:rPr>
          <w:rStyle w:val="CommentReference"/>
        </w:rPr>
        <w:annotationRef/>
      </w:r>
    </w:p>
  </w:comment>
  <w:comment w:id="14" w:author="Baechtel, Mark" w:date="2023-05-02T14:19:00Z" w:initials="BM">
    <w:p w14:paraId="10E2D8D0" w14:textId="77777777" w:rsidR="6F60362C" w:rsidRDefault="6F60362C">
      <w:pPr>
        <w:pStyle w:val="CommentText"/>
      </w:pPr>
      <w:r>
        <w:t xml:space="preserve">I realize these are racial slurs, and as such are objectionable on their face. However, many of our readers won't know what is being redacted here, so they won't know what's being said. Also, this is a direct quotation, and also appears at the bottom of the image itself, which would render such a redaction moot. </w:t>
      </w:r>
      <w:r>
        <w:rPr>
          <w:rStyle w:val="CommentReference"/>
        </w:rPr>
        <w:annotationRef/>
      </w:r>
    </w:p>
    <w:p w14:paraId="69A44EDF" w14:textId="77777777" w:rsidR="6F60362C" w:rsidRDefault="6F60362C">
      <w:pPr>
        <w:pStyle w:val="CommentText"/>
      </w:pPr>
    </w:p>
    <w:p w14:paraId="5F72B167" w14:textId="77777777" w:rsidR="6F60362C" w:rsidRDefault="6F60362C">
      <w:pPr>
        <w:pStyle w:val="CommentText"/>
      </w:pPr>
      <w:r>
        <w:t>I think the better part of valor may be to use the words here. I'll be curious to know what Jon says.</w:t>
      </w:r>
    </w:p>
  </w:comment>
  <w:comment w:id="15" w:author="Baechtel, Mark" w:date="2023-05-02T14:23:00Z" w:initials="BM">
    <w:p w14:paraId="4E0CA7F1" w14:textId="77777777" w:rsidR="6F60362C" w:rsidRDefault="6F60362C">
      <w:pPr>
        <w:pStyle w:val="CommentText"/>
      </w:pPr>
      <w:r>
        <w:t xml:space="preserve">Again, "inappropriate" is a value judgement, where "demeaning" is a measure of the effect. </w:t>
      </w:r>
      <w:r>
        <w:rPr>
          <w:rStyle w:val="CommentReference"/>
        </w:rPr>
        <w:annotationRef/>
      </w:r>
    </w:p>
  </w:comment>
  <w:comment w:id="16" w:author="Baechtel, Mark" w:date="2023-05-02T14:38:00Z" w:initials="BM">
    <w:p w14:paraId="56939520" w14:textId="77777777" w:rsidR="6F60362C" w:rsidRDefault="6F60362C">
      <w:pPr>
        <w:pStyle w:val="CommentText"/>
      </w:pPr>
      <w:r>
        <w:t xml:space="preserve">I realize that terms like these have currency in our academic community, we have to remember that many of our readers come from outside that community, and are excluded from understanding when we make recourse to them. Could you come up with another, more accessible, way of saying this? </w:t>
      </w:r>
      <w:r>
        <w:rPr>
          <w:rStyle w:val="CommentReference"/>
        </w:rPr>
        <w:annotationRef/>
      </w:r>
    </w:p>
  </w:comment>
  <w:comment w:id="17" w:author="Baechtel, Mark" w:date="2023-05-02T14:45:00Z" w:initials="BM">
    <w:p w14:paraId="76CCDEE3" w14:textId="77777777" w:rsidR="6F60362C" w:rsidRDefault="6F60362C">
      <w:pPr>
        <w:pStyle w:val="CommentText"/>
      </w:pPr>
      <w:r>
        <w:t xml:space="preserve">Last sentence is unnecessary; you've already said this. </w:t>
      </w:r>
      <w:r>
        <w:rPr>
          <w:rStyle w:val="CommentReference"/>
        </w:rPr>
        <w:annotationRef/>
      </w:r>
    </w:p>
  </w:comment>
  <w:comment w:id="18" w:author="Baechtel, Mark" w:date="2023-05-02T14:46:00Z" w:initials="BM">
    <w:p w14:paraId="2C8FAABE" w14:textId="77777777" w:rsidR="6F60362C" w:rsidRDefault="6F60362C">
      <w:pPr>
        <w:pStyle w:val="CommentText"/>
      </w:pPr>
      <w:r>
        <w:t xml:space="preserve">Again, this is a phrase that might be current in academic circles, but is not within a general audience. It's also problematic because it needs to be unpacked. I'm not sure your definition (.e. "The white gaze refers...") makes the phrase's meaning any clearer. </w:t>
      </w:r>
      <w:r>
        <w:rPr>
          <w:rStyle w:val="CommentReference"/>
        </w:rPr>
        <w:annotationRef/>
      </w:r>
    </w:p>
  </w:comment>
  <w:comment w:id="19" w:author="Baechtel, Mark" w:date="2023-05-02T15:02:00Z" w:initials="BM">
    <w:p w14:paraId="1E9613AA" w14:textId="77777777" w:rsidR="6F60362C" w:rsidRDefault="6F60362C">
      <w:pPr>
        <w:pStyle w:val="CommentText"/>
      </w:pPr>
      <w:r>
        <w:t>You'll note, of course, that I'm suggesting extensive changes to this paragraph. That's because it contains information that, while interesting, doesn't really advance your thesis. I've tried to re-arrange the text to excavate and then elevate the postcard's connection to your argument.</w:t>
      </w:r>
      <w:r>
        <w:rPr>
          <w:rStyle w:val="CommentReference"/>
        </w:rPr>
        <w:annotationRef/>
      </w:r>
    </w:p>
  </w:comment>
  <w:comment w:id="20" w:author="Baechtel, Mark" w:date="2023-05-02T15:04:00Z" w:initials="BM">
    <w:p w14:paraId="7E7D3606" w14:textId="77777777" w:rsidR="6F60362C" w:rsidRDefault="6F60362C">
      <w:pPr>
        <w:pStyle w:val="CommentText"/>
      </w:pPr>
      <w:r>
        <w:t xml:space="preserve">This is an excellent summation of your essay's reasoning, Ky. I would just question you use of "white gaze," which does not carry the explanatory weight I think you intend it to. </w:t>
      </w:r>
      <w:r>
        <w:rPr>
          <w:rStyle w:val="CommentReference"/>
        </w:rPr>
        <w:annotationRef/>
      </w:r>
    </w:p>
  </w:comment>
  <w:comment w:id="21" w:author="Klassen, Kylie (Ky)" w:date="2023-04-30T18:07:00Z" w:initials="KK(">
    <w:p w14:paraId="248E7925" w14:textId="77777777" w:rsidR="00CB3520" w:rsidRDefault="00CB3520" w:rsidP="00FF671F">
      <w:r>
        <w:rPr>
          <w:rStyle w:val="CommentReference"/>
        </w:rPr>
        <w:annotationRef/>
      </w:r>
      <w:r>
        <w:rPr>
          <w:color w:val="000000"/>
          <w:sz w:val="20"/>
          <w:szCs w:val="20"/>
        </w:rPr>
        <w:t xml:space="preserve">Thoughts on this section? I feel as though it doesn’t fit </w:t>
      </w:r>
    </w:p>
  </w:comment>
  <w:comment w:id="22" w:author="Gresham, William (Will)" w:date="2023-05-03T13:35:00Z" w:initials="G(">
    <w:p w14:paraId="08CA48C0" w14:textId="77777777" w:rsidR="51ED6E0F" w:rsidRDefault="51ED6E0F">
      <w:pPr>
        <w:pStyle w:val="CommentText"/>
      </w:pPr>
      <w:r>
        <w:t>I like this section, it feels like a good way to bring the reader back into the present and acknowledge that while some things have changed the same issues are still definitely present. I'd keep it exactly as it is</w:t>
      </w:r>
      <w:r>
        <w:rPr>
          <w:rStyle w:val="CommentReference"/>
        </w:rPr>
        <w:annotationRef/>
      </w:r>
    </w:p>
  </w:comment>
  <w:comment w:id="23" w:author="Baechtel, Mark" w:date="2023-05-02T15:10:00Z" w:initials="BM">
    <w:p w14:paraId="5355AC17" w14:textId="77777777" w:rsidR="6F60362C" w:rsidRDefault="6F60362C">
      <w:pPr>
        <w:pStyle w:val="CommentText"/>
      </w:pPr>
      <w:r>
        <w:t>See my notes above concerning your use of this word.</w:t>
      </w:r>
      <w:r>
        <w:rPr>
          <w:rStyle w:val="CommentReference"/>
        </w:rPr>
        <w:annotationRef/>
      </w:r>
    </w:p>
  </w:comment>
  <w:comment w:id="24" w:author="Klassen, Kylie (Ky)" w:date="2023-04-30T18:22:00Z" w:initials="K(">
    <w:p w14:paraId="18B7CCFE" w14:textId="77777777" w:rsidR="4C71ED20" w:rsidRDefault="4C71ED20">
      <w:pPr>
        <w:pStyle w:val="CommentText"/>
      </w:pPr>
      <w:r>
        <w:t>My endnotes won't show up when I put the word doc in the folder but are there in the word app!!! Any thoughts on how to alleviate this</w:t>
      </w:r>
      <w:r>
        <w:rPr>
          <w:rStyle w:val="CommentReference"/>
        </w:rPr>
        <w:annotationRef/>
      </w:r>
    </w:p>
  </w:comment>
  <w:comment w:id="25" w:author="Gresham, William (Will)" w:date="2023-05-03T13:33:00Z" w:initials="G(">
    <w:p w14:paraId="5E3FEF8F" w14:textId="77777777" w:rsidR="51ED6E0F" w:rsidRDefault="51ED6E0F">
      <w:pPr>
        <w:pStyle w:val="CommentText"/>
      </w:pPr>
      <w:r>
        <w:t xml:space="preserve">They're still there! Don't worry! I had the same exact issue, go to view and then reader view to see them, but I'm also pretty sure that if you download the document and look at it on your computer they'll tag along.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192BDF" w15:done="0"/>
  <w15:commentEx w15:paraId="21B4D488" w15:done="0"/>
  <w15:commentEx w15:paraId="314A1E51" w15:done="0"/>
  <w15:commentEx w15:paraId="0379CE67" w15:done="0"/>
  <w15:commentEx w15:paraId="72EFED64" w15:done="0"/>
  <w15:commentEx w15:paraId="7972FEB6" w15:done="0"/>
  <w15:commentEx w15:paraId="35CB7917" w15:done="0"/>
  <w15:commentEx w15:paraId="59F12C70" w15:done="0"/>
  <w15:commentEx w15:paraId="1442B0AA" w15:done="0"/>
  <w15:commentEx w15:paraId="5D80136B" w15:done="0"/>
  <w15:commentEx w15:paraId="1575C96A" w15:done="0"/>
  <w15:commentEx w15:paraId="62BC9D4E" w15:done="0"/>
  <w15:commentEx w15:paraId="78EBA335" w15:done="0"/>
  <w15:commentEx w15:paraId="02E11B59" w15:done="0"/>
  <w15:commentEx w15:paraId="5F72B167" w15:done="0"/>
  <w15:commentEx w15:paraId="4E0CA7F1" w15:done="0"/>
  <w15:commentEx w15:paraId="56939520" w15:done="0"/>
  <w15:commentEx w15:paraId="76CCDEE3" w15:done="0"/>
  <w15:commentEx w15:paraId="2C8FAABE" w15:done="0"/>
  <w15:commentEx w15:paraId="1E9613AA" w15:done="0"/>
  <w15:commentEx w15:paraId="7E7D3606" w15:done="0"/>
  <w15:commentEx w15:paraId="248E7925" w15:done="0"/>
  <w15:commentEx w15:paraId="08CA48C0" w15:paraIdParent="248E7925" w15:done="0"/>
  <w15:commentEx w15:paraId="5355AC17" w15:done="0"/>
  <w15:commentEx w15:paraId="18B7CCFE" w15:done="0"/>
  <w15:commentEx w15:paraId="5E3FEF8F" w15:paraIdParent="18B7CC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EECE3" w16cex:dateUtc="2023-05-02T16:53:00Z"/>
  <w16cex:commentExtensible w16cex:durableId="5A739AC0" w16cex:dateUtc="2023-05-02T16:55:00Z"/>
  <w16cex:commentExtensible w16cex:durableId="12D8A47B" w16cex:dateUtc="2023-05-02T17:53:00Z"/>
  <w16cex:commentExtensible w16cex:durableId="2378BC1D" w16cex:dateUtc="2023-05-02T17:54:00Z"/>
  <w16cex:commentExtensible w16cex:durableId="1899ED7C" w16cex:dateUtc="2023-05-02T18:02:00Z"/>
  <w16cex:commentExtensible w16cex:durableId="7DB3D0BC" w16cex:dateUtc="2023-05-02T18:09:00Z"/>
  <w16cex:commentExtensible w16cex:durableId="1647E13C" w16cex:dateUtc="2023-05-02T18:11:00Z"/>
  <w16cex:commentExtensible w16cex:durableId="361F5BD1" w16cex:dateUtc="2023-05-02T18:16:00Z"/>
  <w16cex:commentExtensible w16cex:durableId="30A26145" w16cex:dateUtc="2023-05-02T18:27:00Z"/>
  <w16cex:commentExtensible w16cex:durableId="46601299" w16cex:dateUtc="2023-05-02T18:33:00Z"/>
  <w16cex:commentExtensible w16cex:durableId="05E79C7C" w16cex:dateUtc="2023-05-02T18:44:00Z"/>
  <w16cex:commentExtensible w16cex:durableId="33D0908C" w16cex:dateUtc="2023-05-02T18:47:00Z"/>
  <w16cex:commentExtensible w16cex:durableId="273B3BA6" w16cex:dateUtc="2023-05-02T18:50:00Z"/>
  <w16cex:commentExtensible w16cex:durableId="49566E7F" w16cex:dateUtc="2023-05-02T19:01:00Z"/>
  <w16cex:commentExtensible w16cex:durableId="56E5AE03" w16cex:dateUtc="2023-05-02T19:19:00Z"/>
  <w16cex:commentExtensible w16cex:durableId="7F6D1D61" w16cex:dateUtc="2023-05-02T19:23:00Z"/>
  <w16cex:commentExtensible w16cex:durableId="340938AB" w16cex:dateUtc="2023-05-02T19:38:00Z"/>
  <w16cex:commentExtensible w16cex:durableId="5BD825EA" w16cex:dateUtc="2023-05-02T19:45:00Z"/>
  <w16cex:commentExtensible w16cex:durableId="243300C4" w16cex:dateUtc="2023-05-02T19:46:00Z"/>
  <w16cex:commentExtensible w16cex:durableId="1545F64F" w16cex:dateUtc="2023-05-02T20:02:00Z"/>
  <w16cex:commentExtensible w16cex:durableId="7DE125CF" w16cex:dateUtc="2023-05-02T20:04:00Z"/>
  <w16cex:commentExtensible w16cex:durableId="27F92CF5" w16cex:dateUtc="2023-04-30T23:07:00Z"/>
  <w16cex:commentExtensible w16cex:durableId="09677E0D" w16cex:dateUtc="2023-05-03T18:35:00Z"/>
  <w16cex:commentExtensible w16cex:durableId="102386EB" w16cex:dateUtc="2023-05-02T20:10:00Z"/>
  <w16cex:commentExtensible w16cex:durableId="4162BD9F" w16cex:dateUtc="2023-04-30T23:22:00Z"/>
  <w16cex:commentExtensible w16cex:durableId="30E9009F" w16cex:dateUtc="2023-05-0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192BDF" w16cid:durableId="27AEECE3"/>
  <w16cid:commentId w16cid:paraId="21B4D488" w16cid:durableId="5A739AC0"/>
  <w16cid:commentId w16cid:paraId="314A1E51" w16cid:durableId="12D8A47B"/>
  <w16cid:commentId w16cid:paraId="0379CE67" w16cid:durableId="2378BC1D"/>
  <w16cid:commentId w16cid:paraId="72EFED64" w16cid:durableId="1899ED7C"/>
  <w16cid:commentId w16cid:paraId="7972FEB6" w16cid:durableId="7DB3D0BC"/>
  <w16cid:commentId w16cid:paraId="35CB7917" w16cid:durableId="1647E13C"/>
  <w16cid:commentId w16cid:paraId="59F12C70" w16cid:durableId="361F5BD1"/>
  <w16cid:commentId w16cid:paraId="1442B0AA" w16cid:durableId="30A26145"/>
  <w16cid:commentId w16cid:paraId="5D80136B" w16cid:durableId="46601299"/>
  <w16cid:commentId w16cid:paraId="1575C96A" w16cid:durableId="05E79C7C"/>
  <w16cid:commentId w16cid:paraId="62BC9D4E" w16cid:durableId="33D0908C"/>
  <w16cid:commentId w16cid:paraId="78EBA335" w16cid:durableId="273B3BA6"/>
  <w16cid:commentId w16cid:paraId="02E11B59" w16cid:durableId="49566E7F"/>
  <w16cid:commentId w16cid:paraId="5F72B167" w16cid:durableId="56E5AE03"/>
  <w16cid:commentId w16cid:paraId="4E0CA7F1" w16cid:durableId="7F6D1D61"/>
  <w16cid:commentId w16cid:paraId="56939520" w16cid:durableId="340938AB"/>
  <w16cid:commentId w16cid:paraId="76CCDEE3" w16cid:durableId="5BD825EA"/>
  <w16cid:commentId w16cid:paraId="2C8FAABE" w16cid:durableId="243300C4"/>
  <w16cid:commentId w16cid:paraId="1E9613AA" w16cid:durableId="1545F64F"/>
  <w16cid:commentId w16cid:paraId="7E7D3606" w16cid:durableId="7DE125CF"/>
  <w16cid:commentId w16cid:paraId="248E7925" w16cid:durableId="27F92CF5"/>
  <w16cid:commentId w16cid:paraId="08CA48C0" w16cid:durableId="09677E0D"/>
  <w16cid:commentId w16cid:paraId="5355AC17" w16cid:durableId="102386EB"/>
  <w16cid:commentId w16cid:paraId="18B7CCFE" w16cid:durableId="4162BD9F"/>
  <w16cid:commentId w16cid:paraId="5E3FEF8F" w16cid:durableId="30E90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91AD5" w14:textId="77777777" w:rsidR="0010041C" w:rsidRDefault="0010041C" w:rsidP="003B1CB6">
      <w:r>
        <w:separator/>
      </w:r>
    </w:p>
  </w:endnote>
  <w:endnote w:type="continuationSeparator" w:id="0">
    <w:p w14:paraId="102CAB54" w14:textId="77777777" w:rsidR="0010041C" w:rsidRDefault="0010041C" w:rsidP="003B1CB6">
      <w:r>
        <w:continuationSeparator/>
      </w:r>
    </w:p>
  </w:endnote>
  <w:endnote w:type="continuationNotice" w:id="1">
    <w:p w14:paraId="780AD89D" w14:textId="77777777" w:rsidR="0010041C" w:rsidRDefault="0010041C"/>
  </w:endnote>
  <w:endnote w:id="2">
    <w:p w14:paraId="61D2AF08" w14:textId="77777777" w:rsidR="00E05F67" w:rsidRPr="00723EDE" w:rsidRDefault="00E05F67" w:rsidP="00E05F67">
      <w:pPr>
        <w:rPr>
          <w:rFonts w:ascii="Times New Roman" w:eastAsia="Times New Roman" w:hAnsi="Times New Roman" w:cs="Times New Roman"/>
        </w:rPr>
      </w:pPr>
      <w:r w:rsidRPr="00723EDE">
        <w:rPr>
          <w:rStyle w:val="EndnoteReference"/>
          <w:rFonts w:ascii="Times New Roman" w:hAnsi="Times New Roman" w:cs="Times New Roman"/>
        </w:rPr>
        <w:endnoteRef/>
      </w:r>
      <w:r w:rsidRPr="00723EDE">
        <w:rPr>
          <w:rFonts w:ascii="Times New Roman" w:hAnsi="Times New Roman" w:cs="Times New Roman"/>
        </w:rPr>
        <w:t xml:space="preserve"> </w:t>
      </w:r>
      <w:r w:rsidRPr="00723EDE">
        <w:rPr>
          <w:rFonts w:ascii="Times New Roman" w:eastAsia="Times New Roman" w:hAnsi="Times New Roman" w:cs="Times New Roman"/>
          <w:color w:val="000000"/>
        </w:rPr>
        <w:t>Jeffrey L. Meikle, </w:t>
      </w:r>
      <w:r w:rsidRPr="00723EDE">
        <w:rPr>
          <w:rFonts w:ascii="Times New Roman" w:eastAsia="Times New Roman" w:hAnsi="Times New Roman" w:cs="Times New Roman"/>
          <w:i/>
          <w:iCs/>
          <w:color w:val="000000"/>
        </w:rPr>
        <w:t xml:space="preserve">Postcard America: Curt </w:t>
      </w:r>
      <w:proofErr w:type="spellStart"/>
      <w:r w:rsidRPr="00723EDE">
        <w:rPr>
          <w:rFonts w:ascii="Times New Roman" w:eastAsia="Times New Roman" w:hAnsi="Times New Roman" w:cs="Times New Roman"/>
          <w:i/>
          <w:iCs/>
          <w:color w:val="000000"/>
        </w:rPr>
        <w:t>Teich</w:t>
      </w:r>
      <w:proofErr w:type="spellEnd"/>
      <w:r w:rsidRPr="00723EDE">
        <w:rPr>
          <w:rFonts w:ascii="Times New Roman" w:eastAsia="Times New Roman" w:hAnsi="Times New Roman" w:cs="Times New Roman"/>
          <w:i/>
          <w:iCs/>
          <w:color w:val="000000"/>
        </w:rPr>
        <w:t xml:space="preserve"> and the Imaging of a Nation, 1931-1950</w:t>
      </w:r>
      <w:r w:rsidRPr="00723EDE">
        <w:rPr>
          <w:rFonts w:ascii="Times New Roman" w:eastAsia="Times New Roman" w:hAnsi="Times New Roman" w:cs="Times New Roman"/>
          <w:color w:val="000000"/>
        </w:rPr>
        <w:t> (Austin, Texas: University of Texas Press, 2016).</w:t>
      </w:r>
    </w:p>
    <w:p w14:paraId="6A91B207" w14:textId="77777777" w:rsidR="00E05F67" w:rsidRPr="00723EDE" w:rsidRDefault="00E05F67">
      <w:pPr>
        <w:pStyle w:val="EndnoteText"/>
        <w:rPr>
          <w:rFonts w:ascii="Times New Roman" w:hAnsi="Times New Roman" w:cs="Times New Roman"/>
          <w:sz w:val="24"/>
          <w:szCs w:val="24"/>
        </w:rPr>
      </w:pPr>
    </w:p>
  </w:endnote>
  <w:endnote w:id="3">
    <w:p w14:paraId="72679480" w14:textId="77777777" w:rsidR="00723EDE" w:rsidRPr="00723EDE" w:rsidRDefault="00723EDE">
      <w:pPr>
        <w:pStyle w:val="EndnoteText"/>
        <w:rPr>
          <w:rFonts w:ascii="Times New Roman" w:hAnsi="Times New Roman" w:cs="Times New Roman"/>
          <w:sz w:val="24"/>
          <w:szCs w:val="24"/>
        </w:rPr>
      </w:pPr>
      <w:r w:rsidRPr="00723EDE">
        <w:rPr>
          <w:rStyle w:val="EndnoteReference"/>
          <w:rFonts w:ascii="Times New Roman" w:hAnsi="Times New Roman" w:cs="Times New Roman"/>
          <w:sz w:val="24"/>
          <w:szCs w:val="24"/>
        </w:rPr>
        <w:endnoteRef/>
      </w:r>
      <w:r w:rsidRPr="00723EDE">
        <w:rPr>
          <w:rFonts w:ascii="Times New Roman" w:hAnsi="Times New Roman" w:cs="Times New Roman"/>
          <w:sz w:val="24"/>
          <w:szCs w:val="24"/>
        </w:rPr>
        <w:t xml:space="preserve"> </w:t>
      </w:r>
      <w:r w:rsidRPr="00723EDE">
        <w:rPr>
          <w:rFonts w:ascii="Times New Roman" w:eastAsia="Times New Roman" w:hAnsi="Times New Roman" w:cs="Times New Roman"/>
          <w:color w:val="000000"/>
          <w:sz w:val="24"/>
          <w:szCs w:val="24"/>
        </w:rPr>
        <w:t>Jeffrey L. Meikle, </w:t>
      </w:r>
      <w:r w:rsidRPr="00723EDE">
        <w:rPr>
          <w:rFonts w:ascii="Times New Roman" w:eastAsia="Times New Roman" w:hAnsi="Times New Roman" w:cs="Times New Roman"/>
          <w:i/>
          <w:iCs/>
          <w:color w:val="000000"/>
          <w:sz w:val="24"/>
          <w:szCs w:val="24"/>
        </w:rPr>
        <w:t xml:space="preserve">Postcard America: Curt </w:t>
      </w:r>
      <w:proofErr w:type="spellStart"/>
      <w:r w:rsidRPr="00723EDE">
        <w:rPr>
          <w:rFonts w:ascii="Times New Roman" w:eastAsia="Times New Roman" w:hAnsi="Times New Roman" w:cs="Times New Roman"/>
          <w:i/>
          <w:iCs/>
          <w:color w:val="000000"/>
          <w:sz w:val="24"/>
          <w:szCs w:val="24"/>
        </w:rPr>
        <w:t>Teich</w:t>
      </w:r>
      <w:proofErr w:type="spellEnd"/>
      <w:r w:rsidRPr="00723EDE">
        <w:rPr>
          <w:rFonts w:ascii="Times New Roman" w:eastAsia="Times New Roman" w:hAnsi="Times New Roman" w:cs="Times New Roman"/>
          <w:i/>
          <w:iCs/>
          <w:color w:val="000000"/>
          <w:sz w:val="24"/>
          <w:szCs w:val="24"/>
        </w:rPr>
        <w:t xml:space="preserve"> and the Imaging of a Nation, 1931-1950</w:t>
      </w:r>
      <w:r w:rsidRPr="00723EDE">
        <w:rPr>
          <w:rFonts w:ascii="Times New Roman" w:eastAsia="Times New Roman" w:hAnsi="Times New Roman" w:cs="Times New Roman"/>
          <w:color w:val="000000"/>
          <w:sz w:val="24"/>
          <w:szCs w:val="24"/>
        </w:rPr>
        <w:t> (Austin, Texas: University of Texas Press, 2016).</w:t>
      </w:r>
    </w:p>
  </w:endnote>
  <w:endnote w:id="4">
    <w:p w14:paraId="0AB8EA2A" w14:textId="77777777" w:rsidR="006361BD" w:rsidRPr="00723EDE" w:rsidRDefault="006361BD" w:rsidP="006361BD">
      <w:pPr>
        <w:rPr>
          <w:rFonts w:ascii="Times New Roman" w:eastAsia="Times New Roman" w:hAnsi="Times New Roman" w:cs="Times New Roman"/>
        </w:rPr>
      </w:pPr>
      <w:r w:rsidRPr="00723EDE">
        <w:rPr>
          <w:rStyle w:val="EndnoteReference"/>
          <w:rFonts w:ascii="Times New Roman" w:hAnsi="Times New Roman" w:cs="Times New Roman"/>
        </w:rPr>
        <w:endnoteRef/>
      </w:r>
      <w:r w:rsidRPr="00723EDE">
        <w:rPr>
          <w:rFonts w:ascii="Times New Roman" w:hAnsi="Times New Roman" w:cs="Times New Roman"/>
        </w:rPr>
        <w:t xml:space="preserve"> </w:t>
      </w:r>
      <w:r w:rsidRPr="00723EDE">
        <w:rPr>
          <w:rFonts w:ascii="Times New Roman" w:eastAsia="Times New Roman" w:hAnsi="Times New Roman" w:cs="Times New Roman"/>
          <w:color w:val="000000"/>
        </w:rPr>
        <w:t>History.com Editors, “Andrew Jackson Signs the Indian Removal Act into Law - History,” History.com, August 30, 2021, https://www.history.com/this-day-in-history/indian-removal-act-signed-andrew-jackson.</w:t>
      </w:r>
    </w:p>
    <w:p w14:paraId="72FC03E1" w14:textId="77777777" w:rsidR="006361BD" w:rsidRPr="00723EDE" w:rsidRDefault="006361BD">
      <w:pPr>
        <w:pStyle w:val="EndnoteText"/>
        <w:rPr>
          <w:rFonts w:ascii="Times New Roman" w:hAnsi="Times New Roman" w:cs="Times New Roman"/>
          <w:sz w:val="24"/>
          <w:szCs w:val="24"/>
        </w:rPr>
      </w:pPr>
    </w:p>
  </w:endnote>
  <w:endnote w:id="5">
    <w:p w14:paraId="492DB889" w14:textId="77777777" w:rsidR="00D958CA" w:rsidRPr="00723EDE" w:rsidRDefault="00D958CA" w:rsidP="00D958CA">
      <w:pPr>
        <w:rPr>
          <w:rFonts w:ascii="Times New Roman" w:eastAsia="Times New Roman" w:hAnsi="Times New Roman" w:cs="Times New Roman"/>
        </w:rPr>
      </w:pPr>
      <w:r w:rsidRPr="00723EDE">
        <w:rPr>
          <w:rStyle w:val="EndnoteReference"/>
          <w:rFonts w:ascii="Times New Roman" w:hAnsi="Times New Roman" w:cs="Times New Roman"/>
        </w:rPr>
        <w:endnoteRef/>
      </w:r>
      <w:r w:rsidRPr="00723EDE">
        <w:rPr>
          <w:rFonts w:ascii="Times New Roman" w:hAnsi="Times New Roman" w:cs="Times New Roman"/>
        </w:rPr>
        <w:t xml:space="preserve"> </w:t>
      </w:r>
      <w:r w:rsidRPr="00723EDE">
        <w:rPr>
          <w:rFonts w:ascii="Times New Roman" w:eastAsia="Times New Roman" w:hAnsi="Times New Roman" w:cs="Times New Roman"/>
          <w:color w:val="000000"/>
        </w:rPr>
        <w:t xml:space="preserve">“Manifest Destiny and Indian Removal - American Experience,” Smithsonian American Art </w:t>
      </w:r>
      <w:proofErr w:type="gramStart"/>
      <w:r w:rsidRPr="00723EDE">
        <w:rPr>
          <w:rFonts w:ascii="Times New Roman" w:eastAsia="Times New Roman" w:hAnsi="Times New Roman" w:cs="Times New Roman"/>
          <w:color w:val="000000"/>
        </w:rPr>
        <w:t>Museum ,</w:t>
      </w:r>
      <w:proofErr w:type="gramEnd"/>
      <w:r w:rsidRPr="00723EDE">
        <w:rPr>
          <w:rFonts w:ascii="Times New Roman" w:eastAsia="Times New Roman" w:hAnsi="Times New Roman" w:cs="Times New Roman"/>
          <w:color w:val="000000"/>
        </w:rPr>
        <w:t xml:space="preserve"> accessed March 21, 2023, https://americanexperience.si.edu/wp-content/uploads/2015/02/Manifest-Destiny-and-Indian-Removal.pdf.</w:t>
      </w:r>
    </w:p>
    <w:p w14:paraId="7A0D4BE3" w14:textId="77777777" w:rsidR="00D958CA" w:rsidRPr="00723EDE" w:rsidRDefault="00D958CA">
      <w:pPr>
        <w:pStyle w:val="EndnoteText"/>
        <w:rPr>
          <w:rFonts w:ascii="Times New Roman" w:hAnsi="Times New Roman" w:cs="Times New Roman"/>
          <w:sz w:val="24"/>
          <w:szCs w:val="24"/>
        </w:rPr>
      </w:pPr>
    </w:p>
  </w:endnote>
  <w:endnote w:id="6">
    <w:p w14:paraId="6B2547C9" w14:textId="77777777" w:rsidR="00BF3422" w:rsidRPr="00723EDE" w:rsidRDefault="00BF3422" w:rsidP="00BF3422">
      <w:pPr>
        <w:rPr>
          <w:rFonts w:ascii="Times New Roman" w:eastAsia="Times New Roman" w:hAnsi="Times New Roman" w:cs="Times New Roman"/>
        </w:rPr>
      </w:pPr>
      <w:r w:rsidRPr="00723EDE">
        <w:rPr>
          <w:rStyle w:val="EndnoteReference"/>
          <w:rFonts w:ascii="Times New Roman" w:hAnsi="Times New Roman" w:cs="Times New Roman"/>
        </w:rPr>
        <w:endnoteRef/>
      </w:r>
      <w:r w:rsidRPr="00723EDE">
        <w:rPr>
          <w:rFonts w:ascii="Times New Roman" w:hAnsi="Times New Roman" w:cs="Times New Roman"/>
        </w:rPr>
        <w:t xml:space="preserve"> </w:t>
      </w:r>
      <w:r w:rsidRPr="00723EDE">
        <w:rPr>
          <w:rFonts w:ascii="Times New Roman" w:eastAsia="Times New Roman" w:hAnsi="Times New Roman" w:cs="Times New Roman"/>
          <w:color w:val="000000"/>
        </w:rPr>
        <w:t xml:space="preserve">Pam Cornelison and Ted </w:t>
      </w:r>
      <w:proofErr w:type="spellStart"/>
      <w:r w:rsidRPr="00723EDE">
        <w:rPr>
          <w:rFonts w:ascii="Times New Roman" w:eastAsia="Times New Roman" w:hAnsi="Times New Roman" w:cs="Times New Roman"/>
          <w:color w:val="000000"/>
        </w:rPr>
        <w:t>Yanak</w:t>
      </w:r>
      <w:proofErr w:type="spellEnd"/>
      <w:r w:rsidRPr="00723EDE">
        <w:rPr>
          <w:rFonts w:ascii="Times New Roman" w:eastAsia="Times New Roman" w:hAnsi="Times New Roman" w:cs="Times New Roman"/>
          <w:color w:val="000000"/>
        </w:rPr>
        <w:t>, </w:t>
      </w:r>
      <w:r w:rsidRPr="00723EDE">
        <w:rPr>
          <w:rFonts w:ascii="Times New Roman" w:eastAsia="Times New Roman" w:hAnsi="Times New Roman" w:cs="Times New Roman"/>
          <w:i/>
          <w:iCs/>
          <w:color w:val="000000"/>
        </w:rPr>
        <w:t>The Great American History Fact-Finder the WHO, What, Where, When, and Why of American History</w:t>
      </w:r>
      <w:r w:rsidRPr="00723EDE">
        <w:rPr>
          <w:rFonts w:ascii="Times New Roman" w:eastAsia="Times New Roman" w:hAnsi="Times New Roman" w:cs="Times New Roman"/>
          <w:color w:val="000000"/>
        </w:rPr>
        <w:t> (</w:t>
      </w:r>
      <w:proofErr w:type="gramStart"/>
      <w:r w:rsidRPr="00723EDE">
        <w:rPr>
          <w:rFonts w:ascii="Times New Roman" w:eastAsia="Times New Roman" w:hAnsi="Times New Roman" w:cs="Times New Roman"/>
          <w:color w:val="000000"/>
        </w:rPr>
        <w:t>Boston ,</w:t>
      </w:r>
      <w:proofErr w:type="gramEnd"/>
      <w:r w:rsidRPr="00723EDE">
        <w:rPr>
          <w:rFonts w:ascii="Times New Roman" w:eastAsia="Times New Roman" w:hAnsi="Times New Roman" w:cs="Times New Roman"/>
          <w:color w:val="000000"/>
        </w:rPr>
        <w:t xml:space="preserve"> </w:t>
      </w:r>
      <w:r w:rsidR="00723EDE" w:rsidRPr="00723EDE">
        <w:rPr>
          <w:rFonts w:ascii="Times New Roman" w:eastAsia="Times New Roman" w:hAnsi="Times New Roman" w:cs="Times New Roman"/>
          <w:color w:val="000000"/>
        </w:rPr>
        <w:t>Massachusetts</w:t>
      </w:r>
      <w:r w:rsidRPr="00723EDE">
        <w:rPr>
          <w:rFonts w:ascii="Times New Roman" w:eastAsia="Times New Roman" w:hAnsi="Times New Roman" w:cs="Times New Roman"/>
          <w:color w:val="000000"/>
        </w:rPr>
        <w:t>: Houghton Mifflin, 2004).</w:t>
      </w:r>
    </w:p>
    <w:p w14:paraId="103FE1AF" w14:textId="77777777" w:rsidR="00BF3422" w:rsidRPr="00723EDE" w:rsidRDefault="00BF3422">
      <w:pPr>
        <w:pStyle w:val="EndnoteText"/>
        <w:rPr>
          <w:rFonts w:ascii="Times New Roman" w:hAnsi="Times New Roman" w:cs="Times New Roman"/>
          <w:sz w:val="24"/>
          <w:szCs w:val="24"/>
        </w:rPr>
      </w:pPr>
    </w:p>
  </w:endnote>
  <w:endnote w:id="7">
    <w:p w14:paraId="7DC1AD32" w14:textId="77777777" w:rsidR="00EC5E0D" w:rsidRPr="00EC5E0D" w:rsidRDefault="00EC5E0D" w:rsidP="00EC5E0D">
      <w:pPr>
        <w:rPr>
          <w:rFonts w:ascii="Times New Roman" w:eastAsia="Times New Roman" w:hAnsi="Times New Roman" w:cs="Times New Roman"/>
        </w:rPr>
      </w:pPr>
      <w:r>
        <w:rPr>
          <w:rStyle w:val="EndnoteReference"/>
        </w:rPr>
        <w:endnoteRef/>
      </w:r>
      <w:r>
        <w:t xml:space="preserve"> </w:t>
      </w:r>
      <w:r w:rsidRPr="00EC5E0D">
        <w:rPr>
          <w:rFonts w:ascii="-webkit-standard" w:eastAsia="Times New Roman" w:hAnsi="-webkit-standard" w:cs="Times New Roman"/>
          <w:color w:val="000000"/>
          <w:sz w:val="27"/>
          <w:szCs w:val="27"/>
        </w:rPr>
        <w:t>“Trail of Tears,” The Museum of the Cherokee Indian, September 16, 2015, https://cherokeemuseum.com/archives/era/trail-of-tears.</w:t>
      </w:r>
    </w:p>
    <w:p w14:paraId="0A1E40F7" w14:textId="77777777" w:rsidR="00EC5E0D" w:rsidRDefault="00EC5E0D">
      <w:pPr>
        <w:pStyle w:val="EndnoteText"/>
      </w:pPr>
    </w:p>
  </w:endnote>
  <w:endnote w:id="8">
    <w:p w14:paraId="45AF097D" w14:textId="77777777" w:rsidR="00723EDE" w:rsidRPr="00723EDE" w:rsidRDefault="00723EDE" w:rsidP="00723EDE">
      <w:pPr>
        <w:rPr>
          <w:rFonts w:ascii="Times New Roman" w:eastAsia="Times New Roman" w:hAnsi="Times New Roman" w:cs="Times New Roman"/>
        </w:rPr>
      </w:pPr>
      <w:r w:rsidRPr="00723EDE">
        <w:rPr>
          <w:rStyle w:val="EndnoteReference"/>
          <w:rFonts w:ascii="Times New Roman" w:hAnsi="Times New Roman" w:cs="Times New Roman"/>
        </w:rPr>
        <w:endnoteRef/>
      </w:r>
      <w:r w:rsidRPr="00723EDE">
        <w:rPr>
          <w:rFonts w:ascii="Times New Roman" w:hAnsi="Times New Roman" w:cs="Times New Roman"/>
        </w:rPr>
        <w:t xml:space="preserve"> </w:t>
      </w:r>
      <w:r w:rsidRPr="00723EDE">
        <w:rPr>
          <w:rFonts w:ascii="Times New Roman" w:eastAsia="Times New Roman" w:hAnsi="Times New Roman" w:cs="Times New Roman"/>
          <w:color w:val="000000"/>
          <w:shd w:val="clear" w:color="auto" w:fill="FFFFFF"/>
        </w:rPr>
        <w:t>Larry O'Dell, “Miller Brothers 101 Ranch,” </w:t>
      </w:r>
      <w:r w:rsidRPr="00723EDE">
        <w:rPr>
          <w:rFonts w:ascii="Times New Roman" w:eastAsia="Times New Roman" w:hAnsi="Times New Roman" w:cs="Times New Roman"/>
          <w:i/>
          <w:iCs/>
          <w:color w:val="000000"/>
        </w:rPr>
        <w:t>The Encyclopedia of Oklahoma History and Culture</w:t>
      </w:r>
      <w:r w:rsidRPr="00723EDE">
        <w:rPr>
          <w:rFonts w:ascii="Times New Roman" w:eastAsia="Times New Roman" w:hAnsi="Times New Roman" w:cs="Times New Roman"/>
          <w:color w:val="000000"/>
          <w:shd w:val="clear" w:color="auto" w:fill="FFFFFF"/>
        </w:rPr>
        <w:t>, https://www.okhistory.org/publications/enc/entry.php?entry=MI029.</w:t>
      </w:r>
    </w:p>
    <w:p w14:paraId="670BDE5E" w14:textId="77777777" w:rsidR="00723EDE" w:rsidRPr="00723EDE" w:rsidRDefault="00723EDE">
      <w:pPr>
        <w:pStyle w:val="EndnoteText"/>
        <w:rPr>
          <w:rFonts w:ascii="Times New Roman" w:hAnsi="Times New Roman" w:cs="Times New Roman"/>
          <w:sz w:val="24"/>
          <w:szCs w:val="24"/>
        </w:rPr>
      </w:pPr>
    </w:p>
  </w:endnote>
  <w:endnote w:id="9">
    <w:p w14:paraId="4D5EB3CF" w14:textId="77777777" w:rsidR="00723EDE" w:rsidRPr="00723EDE" w:rsidRDefault="00723EDE" w:rsidP="00723EDE">
      <w:pPr>
        <w:rPr>
          <w:rFonts w:ascii="Times New Roman" w:eastAsia="Times New Roman" w:hAnsi="Times New Roman" w:cs="Times New Roman"/>
        </w:rPr>
      </w:pPr>
      <w:r w:rsidRPr="00723EDE">
        <w:rPr>
          <w:rStyle w:val="EndnoteReference"/>
          <w:rFonts w:ascii="Times New Roman" w:hAnsi="Times New Roman" w:cs="Times New Roman"/>
        </w:rPr>
        <w:endnoteRef/>
      </w:r>
      <w:r w:rsidRPr="00723EDE">
        <w:rPr>
          <w:rFonts w:ascii="Times New Roman" w:hAnsi="Times New Roman" w:cs="Times New Roman"/>
        </w:rPr>
        <w:t xml:space="preserve"> </w:t>
      </w:r>
      <w:r w:rsidRPr="00723EDE">
        <w:rPr>
          <w:rFonts w:ascii="Times New Roman" w:eastAsia="Times New Roman" w:hAnsi="Times New Roman" w:cs="Times New Roman"/>
          <w:color w:val="000000"/>
          <w:shd w:val="clear" w:color="auto" w:fill="FFFFFF"/>
        </w:rPr>
        <w:t>Larry O'Dell, “Miller Brothers 101 Ranch,” </w:t>
      </w:r>
      <w:r w:rsidRPr="00723EDE">
        <w:rPr>
          <w:rFonts w:ascii="Times New Roman" w:eastAsia="Times New Roman" w:hAnsi="Times New Roman" w:cs="Times New Roman"/>
          <w:i/>
          <w:iCs/>
          <w:color w:val="000000"/>
        </w:rPr>
        <w:t>The Encyclopedia of Oklahoma History and Culture</w:t>
      </w:r>
      <w:r w:rsidRPr="00723EDE">
        <w:rPr>
          <w:rFonts w:ascii="Times New Roman" w:eastAsia="Times New Roman" w:hAnsi="Times New Roman" w:cs="Times New Roman"/>
          <w:color w:val="000000"/>
          <w:shd w:val="clear" w:color="auto" w:fill="FFFFFF"/>
        </w:rPr>
        <w:t>, https://www.okhistory.org/publications/enc/entry.php?entry=MI029.</w:t>
      </w:r>
    </w:p>
    <w:p w14:paraId="4524E91C" w14:textId="77777777" w:rsidR="00723EDE" w:rsidRPr="00723EDE" w:rsidRDefault="00723EDE">
      <w:pPr>
        <w:pStyle w:val="EndnoteText"/>
        <w:rPr>
          <w:rFonts w:ascii="Times New Roman" w:hAnsi="Times New Roman" w:cs="Times New Roman"/>
          <w:sz w:val="24"/>
          <w:szCs w:val="24"/>
        </w:rPr>
      </w:pPr>
    </w:p>
  </w:endnote>
  <w:endnote w:id="10">
    <w:p w14:paraId="340FBA01" w14:textId="77777777" w:rsidR="4C71ED20" w:rsidRDefault="4C71ED20" w:rsidP="4C71ED20">
      <w:pPr>
        <w:pStyle w:val="EndnoteText"/>
        <w:rPr>
          <w:rFonts w:ascii="Calibri" w:eastAsia="Calibri" w:hAnsi="Calibri" w:cs="Calibri"/>
          <w:sz w:val="16"/>
          <w:szCs w:val="16"/>
        </w:rPr>
      </w:pPr>
      <w:r w:rsidRPr="4C71ED20">
        <w:rPr>
          <w:rStyle w:val="EndnoteReference"/>
        </w:rPr>
        <w:endnoteRef/>
      </w:r>
      <w:r w:rsidRPr="4C71ED20">
        <w:t>Donald Fixico, “American Indians,” Oklahoma Historical Society | OHS (Oklahoma Department of Libraries), accessed April 30, 2023, https://www.okhistory.org/publications/enc/entry?entryname=AMERICAN+INDIANS.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webkit-standard">
    <w:altName w:val="Cambria"/>
    <w:panose1 w:val="020B0604020202020204"/>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EE04" w14:textId="77777777" w:rsidR="003B1CB6" w:rsidRDefault="003B1CB6" w:rsidP="00AE27AD">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49BFE6C" w14:textId="77777777" w:rsidR="003B1CB6" w:rsidRDefault="003B1CB6" w:rsidP="003B1CB6">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7344637"/>
      <w:docPartObj>
        <w:docPartGallery w:val="Page Numbers (Bottom of Page)"/>
        <w:docPartUnique/>
      </w:docPartObj>
    </w:sdtPr>
    <w:sdtContent>
      <w:p w14:paraId="4F039CCC" w14:textId="77777777" w:rsidR="003B1CB6" w:rsidRDefault="003B1CB6" w:rsidP="00AE27AD">
        <w:pP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A32522" w14:textId="77777777" w:rsidR="003B1CB6" w:rsidRDefault="003B1CB6" w:rsidP="003B1CB6">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A99BE" w14:textId="77777777" w:rsidR="0010041C" w:rsidRDefault="0010041C" w:rsidP="003B1CB6">
      <w:r>
        <w:separator/>
      </w:r>
    </w:p>
  </w:footnote>
  <w:footnote w:type="continuationSeparator" w:id="0">
    <w:p w14:paraId="00CC44A9" w14:textId="77777777" w:rsidR="0010041C" w:rsidRDefault="0010041C" w:rsidP="003B1CB6">
      <w:r>
        <w:continuationSeparator/>
      </w:r>
    </w:p>
  </w:footnote>
  <w:footnote w:type="continuationNotice" w:id="1">
    <w:p w14:paraId="47B9EBB6" w14:textId="77777777" w:rsidR="0010041C" w:rsidRDefault="0010041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C71ED20" w14:paraId="6FDD6689" w14:textId="77777777" w:rsidTr="4C71ED20">
      <w:trPr>
        <w:trHeight w:val="300"/>
      </w:trPr>
      <w:tc>
        <w:tcPr>
          <w:tcW w:w="3120" w:type="dxa"/>
        </w:tcPr>
        <w:p w14:paraId="7840DCC9" w14:textId="77777777" w:rsidR="4C71ED20" w:rsidRDefault="4C71ED20" w:rsidP="4C71ED20">
          <w:pPr>
            <w:ind w:left="-115"/>
          </w:pPr>
        </w:p>
      </w:tc>
      <w:tc>
        <w:tcPr>
          <w:tcW w:w="3120" w:type="dxa"/>
        </w:tcPr>
        <w:p w14:paraId="6B630513" w14:textId="77777777" w:rsidR="4C71ED20" w:rsidRDefault="4C71ED20" w:rsidP="4C71ED20">
          <w:pPr>
            <w:jc w:val="center"/>
          </w:pPr>
        </w:p>
      </w:tc>
      <w:tc>
        <w:tcPr>
          <w:tcW w:w="3120" w:type="dxa"/>
        </w:tcPr>
        <w:p w14:paraId="50C6A60F" w14:textId="77777777" w:rsidR="4C71ED20" w:rsidRDefault="4C71ED20" w:rsidP="4C71ED20">
          <w:pPr>
            <w:ind w:right="-115"/>
            <w:jc w:val="right"/>
          </w:pPr>
        </w:p>
      </w:tc>
    </w:tr>
  </w:tbl>
  <w:p w14:paraId="1BB394DA" w14:textId="77777777" w:rsidR="4C71ED20" w:rsidRDefault="4C71ED20" w:rsidP="4C71ED20"/>
</w:hdr>
</file>

<file path=word/intelligence2.xml><?xml version="1.0" encoding="utf-8"?>
<int2:intelligence xmlns:int2="http://schemas.microsoft.com/office/intelligence/2020/intelligence" xmlns:oel="http://schemas.microsoft.com/office/2019/extlst">
  <int2:observations>
    <int2:textHash int2:hashCode="H6F9QtGO8ST2rv" int2:id="AlnSntep">
      <int2:state int2:value="Rejected" int2:type="AugLoop_Text_Critique"/>
    </int2:textHash>
    <int2:textHash int2:hashCode="fpGUoe3QMeD+L9" int2:id="pW8KVrX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4E3228"/>
    <w:multiLevelType w:val="hybridMultilevel"/>
    <w:tmpl w:val="A754F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80B74"/>
    <w:multiLevelType w:val="hybridMultilevel"/>
    <w:tmpl w:val="C2CA6468"/>
    <w:lvl w:ilvl="0" w:tplc="3D043B7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8613816">
    <w:abstractNumId w:val="0"/>
  </w:num>
  <w:num w:numId="2" w16cid:durableId="169607590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echtel, Mark">
    <w15:presenceInfo w15:providerId="AD" w15:userId="S::baechtel@grinnell.edu::8bed8bb9-eac9-4fb4-b9f7-f97018d270f9"/>
  </w15:person>
  <w15:person w15:author="Klassen, Kylie (Ky)">
    <w15:presenceInfo w15:providerId="AD" w15:userId="S::klassenk@grinnell.edu::4a4ec8cc-6f2f-4089-959a-215a4276b31b"/>
  </w15:person>
  <w15:person w15:author="Gresham, William (Will)">
    <w15:presenceInfo w15:providerId="AD" w15:userId="S::greshamw@grinnell.edu::da94706e-ec47-4941-9de6-358fbce653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C54"/>
    <w:rsid w:val="00006F65"/>
    <w:rsid w:val="00012654"/>
    <w:rsid w:val="000138CF"/>
    <w:rsid w:val="00016B81"/>
    <w:rsid w:val="00026C03"/>
    <w:rsid w:val="00027778"/>
    <w:rsid w:val="00030357"/>
    <w:rsid w:val="0003191D"/>
    <w:rsid w:val="00032EB2"/>
    <w:rsid w:val="00034B1F"/>
    <w:rsid w:val="0004109E"/>
    <w:rsid w:val="0004138E"/>
    <w:rsid w:val="00043DDE"/>
    <w:rsid w:val="00044ACF"/>
    <w:rsid w:val="00047F1E"/>
    <w:rsid w:val="00053F8A"/>
    <w:rsid w:val="00054341"/>
    <w:rsid w:val="000543AB"/>
    <w:rsid w:val="000579B6"/>
    <w:rsid w:val="0006732D"/>
    <w:rsid w:val="00067B3F"/>
    <w:rsid w:val="000716FB"/>
    <w:rsid w:val="00075CCA"/>
    <w:rsid w:val="000806E2"/>
    <w:rsid w:val="000858B9"/>
    <w:rsid w:val="000874E7"/>
    <w:rsid w:val="000879B5"/>
    <w:rsid w:val="00087AD1"/>
    <w:rsid w:val="000904AA"/>
    <w:rsid w:val="00094292"/>
    <w:rsid w:val="00097ABA"/>
    <w:rsid w:val="000A0A53"/>
    <w:rsid w:val="000A14F5"/>
    <w:rsid w:val="000A28A4"/>
    <w:rsid w:val="000A3B29"/>
    <w:rsid w:val="000B1367"/>
    <w:rsid w:val="000B3A7F"/>
    <w:rsid w:val="000B503E"/>
    <w:rsid w:val="000B6D8E"/>
    <w:rsid w:val="000B7C3C"/>
    <w:rsid w:val="000C5CDA"/>
    <w:rsid w:val="000C5E9F"/>
    <w:rsid w:val="000C6B83"/>
    <w:rsid w:val="000C7DB2"/>
    <w:rsid w:val="000D0AE4"/>
    <w:rsid w:val="000D2945"/>
    <w:rsid w:val="000D366C"/>
    <w:rsid w:val="000D5B88"/>
    <w:rsid w:val="000F0CF7"/>
    <w:rsid w:val="000F25CD"/>
    <w:rsid w:val="000F694F"/>
    <w:rsid w:val="0010041C"/>
    <w:rsid w:val="00100AD3"/>
    <w:rsid w:val="001033B9"/>
    <w:rsid w:val="001067F5"/>
    <w:rsid w:val="00106C66"/>
    <w:rsid w:val="00110EAC"/>
    <w:rsid w:val="0011669A"/>
    <w:rsid w:val="00122265"/>
    <w:rsid w:val="00122A59"/>
    <w:rsid w:val="00122C9C"/>
    <w:rsid w:val="00131579"/>
    <w:rsid w:val="00131D98"/>
    <w:rsid w:val="00131E60"/>
    <w:rsid w:val="00131FB8"/>
    <w:rsid w:val="00132FEC"/>
    <w:rsid w:val="00133052"/>
    <w:rsid w:val="0013335E"/>
    <w:rsid w:val="00135927"/>
    <w:rsid w:val="00135C22"/>
    <w:rsid w:val="00136C62"/>
    <w:rsid w:val="00141156"/>
    <w:rsid w:val="0014145D"/>
    <w:rsid w:val="0014448C"/>
    <w:rsid w:val="0014576B"/>
    <w:rsid w:val="00146563"/>
    <w:rsid w:val="00150FE9"/>
    <w:rsid w:val="00153042"/>
    <w:rsid w:val="0015354B"/>
    <w:rsid w:val="00154E87"/>
    <w:rsid w:val="00157B66"/>
    <w:rsid w:val="00161064"/>
    <w:rsid w:val="001617B3"/>
    <w:rsid w:val="0016650B"/>
    <w:rsid w:val="00170D0D"/>
    <w:rsid w:val="00172540"/>
    <w:rsid w:val="001763DB"/>
    <w:rsid w:val="001779F9"/>
    <w:rsid w:val="00177F43"/>
    <w:rsid w:val="0018080C"/>
    <w:rsid w:val="0018437E"/>
    <w:rsid w:val="00184924"/>
    <w:rsid w:val="0018557D"/>
    <w:rsid w:val="00187B69"/>
    <w:rsid w:val="001906AF"/>
    <w:rsid w:val="00190D0B"/>
    <w:rsid w:val="001916AC"/>
    <w:rsid w:val="00192911"/>
    <w:rsid w:val="00192DAE"/>
    <w:rsid w:val="00194B8F"/>
    <w:rsid w:val="00195DA5"/>
    <w:rsid w:val="001964F2"/>
    <w:rsid w:val="001978DE"/>
    <w:rsid w:val="001A161A"/>
    <w:rsid w:val="001A35FB"/>
    <w:rsid w:val="001A64E4"/>
    <w:rsid w:val="001B195A"/>
    <w:rsid w:val="001B42B5"/>
    <w:rsid w:val="001B44C5"/>
    <w:rsid w:val="001B485D"/>
    <w:rsid w:val="001B5F57"/>
    <w:rsid w:val="001B785D"/>
    <w:rsid w:val="001C0C5E"/>
    <w:rsid w:val="001C5F35"/>
    <w:rsid w:val="001C679A"/>
    <w:rsid w:val="001D23F9"/>
    <w:rsid w:val="001D3D5E"/>
    <w:rsid w:val="001D40D0"/>
    <w:rsid w:val="001D5C74"/>
    <w:rsid w:val="001D73A7"/>
    <w:rsid w:val="001E0052"/>
    <w:rsid w:val="001E14F6"/>
    <w:rsid w:val="001F01B8"/>
    <w:rsid w:val="001F62DF"/>
    <w:rsid w:val="002020B8"/>
    <w:rsid w:val="0020210F"/>
    <w:rsid w:val="00203326"/>
    <w:rsid w:val="0020411E"/>
    <w:rsid w:val="002051AB"/>
    <w:rsid w:val="002070D2"/>
    <w:rsid w:val="00207EED"/>
    <w:rsid w:val="00210F50"/>
    <w:rsid w:val="002165F0"/>
    <w:rsid w:val="00216BE7"/>
    <w:rsid w:val="00217088"/>
    <w:rsid w:val="00220D4E"/>
    <w:rsid w:val="0022118D"/>
    <w:rsid w:val="00221975"/>
    <w:rsid w:val="00223403"/>
    <w:rsid w:val="00225449"/>
    <w:rsid w:val="00225AB6"/>
    <w:rsid w:val="002268AE"/>
    <w:rsid w:val="0022699E"/>
    <w:rsid w:val="00231B69"/>
    <w:rsid w:val="00232773"/>
    <w:rsid w:val="0023343F"/>
    <w:rsid w:val="002347BB"/>
    <w:rsid w:val="00241401"/>
    <w:rsid w:val="00244F63"/>
    <w:rsid w:val="00245FCF"/>
    <w:rsid w:val="00252007"/>
    <w:rsid w:val="00254055"/>
    <w:rsid w:val="00254943"/>
    <w:rsid w:val="002611D0"/>
    <w:rsid w:val="002627A6"/>
    <w:rsid w:val="00262C76"/>
    <w:rsid w:val="00263CF2"/>
    <w:rsid w:val="002656E0"/>
    <w:rsid w:val="00266DD7"/>
    <w:rsid w:val="0026783D"/>
    <w:rsid w:val="00274376"/>
    <w:rsid w:val="002746DB"/>
    <w:rsid w:val="00276943"/>
    <w:rsid w:val="002770C9"/>
    <w:rsid w:val="00280598"/>
    <w:rsid w:val="00282B00"/>
    <w:rsid w:val="0028518A"/>
    <w:rsid w:val="00286428"/>
    <w:rsid w:val="00287ED2"/>
    <w:rsid w:val="00290499"/>
    <w:rsid w:val="0029119A"/>
    <w:rsid w:val="002924D7"/>
    <w:rsid w:val="00293B09"/>
    <w:rsid w:val="00296E15"/>
    <w:rsid w:val="00297082"/>
    <w:rsid w:val="002A4436"/>
    <w:rsid w:val="002A7204"/>
    <w:rsid w:val="002B12A3"/>
    <w:rsid w:val="002B2FEE"/>
    <w:rsid w:val="002B36D1"/>
    <w:rsid w:val="002C1363"/>
    <w:rsid w:val="002C25A1"/>
    <w:rsid w:val="002C6A48"/>
    <w:rsid w:val="002C7E5F"/>
    <w:rsid w:val="002D1C98"/>
    <w:rsid w:val="002D2117"/>
    <w:rsid w:val="002E11E9"/>
    <w:rsid w:val="002E1C3D"/>
    <w:rsid w:val="002E6401"/>
    <w:rsid w:val="002E750D"/>
    <w:rsid w:val="002F0FE6"/>
    <w:rsid w:val="002F242A"/>
    <w:rsid w:val="002F2FD2"/>
    <w:rsid w:val="002F5B45"/>
    <w:rsid w:val="002F5C3C"/>
    <w:rsid w:val="002F7140"/>
    <w:rsid w:val="003019D3"/>
    <w:rsid w:val="00304DE2"/>
    <w:rsid w:val="00305B0A"/>
    <w:rsid w:val="003108B3"/>
    <w:rsid w:val="00311F4A"/>
    <w:rsid w:val="00314E01"/>
    <w:rsid w:val="0031598C"/>
    <w:rsid w:val="0031599D"/>
    <w:rsid w:val="00315D32"/>
    <w:rsid w:val="00316CAE"/>
    <w:rsid w:val="00320A9D"/>
    <w:rsid w:val="003222C0"/>
    <w:rsid w:val="00322B3A"/>
    <w:rsid w:val="0032334A"/>
    <w:rsid w:val="0032498F"/>
    <w:rsid w:val="00326AD4"/>
    <w:rsid w:val="00331D8D"/>
    <w:rsid w:val="003342D6"/>
    <w:rsid w:val="00336B1C"/>
    <w:rsid w:val="00345FE7"/>
    <w:rsid w:val="003469BB"/>
    <w:rsid w:val="00346A4B"/>
    <w:rsid w:val="00347720"/>
    <w:rsid w:val="003526C2"/>
    <w:rsid w:val="00356FDA"/>
    <w:rsid w:val="00360656"/>
    <w:rsid w:val="003614DC"/>
    <w:rsid w:val="003636F1"/>
    <w:rsid w:val="00365842"/>
    <w:rsid w:val="003704FF"/>
    <w:rsid w:val="00374AC2"/>
    <w:rsid w:val="00374CBF"/>
    <w:rsid w:val="00380233"/>
    <w:rsid w:val="00380651"/>
    <w:rsid w:val="00380CB9"/>
    <w:rsid w:val="003826FC"/>
    <w:rsid w:val="00386C83"/>
    <w:rsid w:val="00387206"/>
    <w:rsid w:val="00390425"/>
    <w:rsid w:val="003925D1"/>
    <w:rsid w:val="00392F04"/>
    <w:rsid w:val="00393EC3"/>
    <w:rsid w:val="003940A0"/>
    <w:rsid w:val="00394C6C"/>
    <w:rsid w:val="00396D5F"/>
    <w:rsid w:val="00397790"/>
    <w:rsid w:val="003A020E"/>
    <w:rsid w:val="003A09A4"/>
    <w:rsid w:val="003A334F"/>
    <w:rsid w:val="003A3CD9"/>
    <w:rsid w:val="003A5AEB"/>
    <w:rsid w:val="003A5C53"/>
    <w:rsid w:val="003A5F09"/>
    <w:rsid w:val="003A6B3A"/>
    <w:rsid w:val="003B0A8D"/>
    <w:rsid w:val="003B1CB6"/>
    <w:rsid w:val="003B3A56"/>
    <w:rsid w:val="003B466E"/>
    <w:rsid w:val="003B6462"/>
    <w:rsid w:val="003C2592"/>
    <w:rsid w:val="003C7DC6"/>
    <w:rsid w:val="003D1B11"/>
    <w:rsid w:val="003D3D4D"/>
    <w:rsid w:val="003D44FC"/>
    <w:rsid w:val="003D4745"/>
    <w:rsid w:val="003D50BD"/>
    <w:rsid w:val="003E166C"/>
    <w:rsid w:val="003E2798"/>
    <w:rsid w:val="003E5673"/>
    <w:rsid w:val="003E5A6A"/>
    <w:rsid w:val="003F0997"/>
    <w:rsid w:val="003F3C19"/>
    <w:rsid w:val="003F4B90"/>
    <w:rsid w:val="003F6F38"/>
    <w:rsid w:val="003F7662"/>
    <w:rsid w:val="00402821"/>
    <w:rsid w:val="0040426B"/>
    <w:rsid w:val="0040795A"/>
    <w:rsid w:val="0041004D"/>
    <w:rsid w:val="004113AE"/>
    <w:rsid w:val="004114FF"/>
    <w:rsid w:val="00412427"/>
    <w:rsid w:val="0041476F"/>
    <w:rsid w:val="004147EA"/>
    <w:rsid w:val="00415069"/>
    <w:rsid w:val="0041525B"/>
    <w:rsid w:val="004152B4"/>
    <w:rsid w:val="00417AD3"/>
    <w:rsid w:val="00420F10"/>
    <w:rsid w:val="004229AC"/>
    <w:rsid w:val="00422B63"/>
    <w:rsid w:val="00423CC0"/>
    <w:rsid w:val="004274EA"/>
    <w:rsid w:val="00427E7B"/>
    <w:rsid w:val="004317B9"/>
    <w:rsid w:val="00431A11"/>
    <w:rsid w:val="00434244"/>
    <w:rsid w:val="00434E36"/>
    <w:rsid w:val="00435A24"/>
    <w:rsid w:val="00436E39"/>
    <w:rsid w:val="00437198"/>
    <w:rsid w:val="004400A1"/>
    <w:rsid w:val="00441ED6"/>
    <w:rsid w:val="00441F6D"/>
    <w:rsid w:val="00442453"/>
    <w:rsid w:val="00451F2C"/>
    <w:rsid w:val="00452709"/>
    <w:rsid w:val="00452A98"/>
    <w:rsid w:val="004603F3"/>
    <w:rsid w:val="00461B84"/>
    <w:rsid w:val="004662C0"/>
    <w:rsid w:val="0046723C"/>
    <w:rsid w:val="004727B8"/>
    <w:rsid w:val="004772B7"/>
    <w:rsid w:val="004829EC"/>
    <w:rsid w:val="004858E0"/>
    <w:rsid w:val="00485F62"/>
    <w:rsid w:val="00486CFD"/>
    <w:rsid w:val="00487E2F"/>
    <w:rsid w:val="00491E5B"/>
    <w:rsid w:val="0049259F"/>
    <w:rsid w:val="00496730"/>
    <w:rsid w:val="004A030E"/>
    <w:rsid w:val="004A2260"/>
    <w:rsid w:val="004A2293"/>
    <w:rsid w:val="004A2DA0"/>
    <w:rsid w:val="004A4390"/>
    <w:rsid w:val="004B378F"/>
    <w:rsid w:val="004B5DED"/>
    <w:rsid w:val="004B6549"/>
    <w:rsid w:val="004B6E4A"/>
    <w:rsid w:val="004B78EE"/>
    <w:rsid w:val="004C00F0"/>
    <w:rsid w:val="004C07C5"/>
    <w:rsid w:val="004C0A9F"/>
    <w:rsid w:val="004C40EB"/>
    <w:rsid w:val="004D0232"/>
    <w:rsid w:val="004D24DC"/>
    <w:rsid w:val="004D2535"/>
    <w:rsid w:val="004D46A7"/>
    <w:rsid w:val="004D5CD0"/>
    <w:rsid w:val="004D76BE"/>
    <w:rsid w:val="004E3820"/>
    <w:rsid w:val="004F1146"/>
    <w:rsid w:val="004F2154"/>
    <w:rsid w:val="004F27B5"/>
    <w:rsid w:val="004F41F4"/>
    <w:rsid w:val="004F4D59"/>
    <w:rsid w:val="004F688D"/>
    <w:rsid w:val="004F6AFA"/>
    <w:rsid w:val="00500043"/>
    <w:rsid w:val="00501DB5"/>
    <w:rsid w:val="0050480B"/>
    <w:rsid w:val="00506621"/>
    <w:rsid w:val="00513311"/>
    <w:rsid w:val="00520196"/>
    <w:rsid w:val="00520303"/>
    <w:rsid w:val="00521642"/>
    <w:rsid w:val="005235B8"/>
    <w:rsid w:val="00527A00"/>
    <w:rsid w:val="00530A7C"/>
    <w:rsid w:val="005341F0"/>
    <w:rsid w:val="005348FA"/>
    <w:rsid w:val="00535395"/>
    <w:rsid w:val="00535AD6"/>
    <w:rsid w:val="00535C12"/>
    <w:rsid w:val="00537637"/>
    <w:rsid w:val="00537B68"/>
    <w:rsid w:val="00541D1D"/>
    <w:rsid w:val="005439D2"/>
    <w:rsid w:val="0054428F"/>
    <w:rsid w:val="00550238"/>
    <w:rsid w:val="0055295C"/>
    <w:rsid w:val="00553C99"/>
    <w:rsid w:val="005548A2"/>
    <w:rsid w:val="00555A8A"/>
    <w:rsid w:val="00557488"/>
    <w:rsid w:val="0056034B"/>
    <w:rsid w:val="00561781"/>
    <w:rsid w:val="00563025"/>
    <w:rsid w:val="005631EB"/>
    <w:rsid w:val="005711EF"/>
    <w:rsid w:val="005734B8"/>
    <w:rsid w:val="00576ECD"/>
    <w:rsid w:val="00577789"/>
    <w:rsid w:val="005860EB"/>
    <w:rsid w:val="00591F56"/>
    <w:rsid w:val="005943D4"/>
    <w:rsid w:val="0059565B"/>
    <w:rsid w:val="00596C60"/>
    <w:rsid w:val="00597B66"/>
    <w:rsid w:val="005A31F0"/>
    <w:rsid w:val="005A359F"/>
    <w:rsid w:val="005A3D1E"/>
    <w:rsid w:val="005A4C3C"/>
    <w:rsid w:val="005A665A"/>
    <w:rsid w:val="005A6A79"/>
    <w:rsid w:val="005B0287"/>
    <w:rsid w:val="005B25A6"/>
    <w:rsid w:val="005B40D2"/>
    <w:rsid w:val="005B461B"/>
    <w:rsid w:val="005B4F21"/>
    <w:rsid w:val="005B740F"/>
    <w:rsid w:val="005B7765"/>
    <w:rsid w:val="005C0A9F"/>
    <w:rsid w:val="005C5C49"/>
    <w:rsid w:val="005C6D12"/>
    <w:rsid w:val="005D0DD6"/>
    <w:rsid w:val="005D3C99"/>
    <w:rsid w:val="005D441B"/>
    <w:rsid w:val="005D543A"/>
    <w:rsid w:val="005D7E85"/>
    <w:rsid w:val="005E1C21"/>
    <w:rsid w:val="005E1D00"/>
    <w:rsid w:val="005E1D24"/>
    <w:rsid w:val="005E3FCA"/>
    <w:rsid w:val="005E5393"/>
    <w:rsid w:val="005E72F0"/>
    <w:rsid w:val="005E7857"/>
    <w:rsid w:val="005F07B7"/>
    <w:rsid w:val="005F0C65"/>
    <w:rsid w:val="005F28D7"/>
    <w:rsid w:val="005F3D15"/>
    <w:rsid w:val="005F5167"/>
    <w:rsid w:val="005F6487"/>
    <w:rsid w:val="006009D3"/>
    <w:rsid w:val="00601E63"/>
    <w:rsid w:val="00604035"/>
    <w:rsid w:val="0061057B"/>
    <w:rsid w:val="006130E3"/>
    <w:rsid w:val="00615E7E"/>
    <w:rsid w:val="00616055"/>
    <w:rsid w:val="00616C54"/>
    <w:rsid w:val="0062003B"/>
    <w:rsid w:val="00623DFF"/>
    <w:rsid w:val="0062400F"/>
    <w:rsid w:val="006255D7"/>
    <w:rsid w:val="00625DAD"/>
    <w:rsid w:val="006263BE"/>
    <w:rsid w:val="00626948"/>
    <w:rsid w:val="006278E2"/>
    <w:rsid w:val="00630A99"/>
    <w:rsid w:val="0063144C"/>
    <w:rsid w:val="00632D03"/>
    <w:rsid w:val="00635211"/>
    <w:rsid w:val="006361BD"/>
    <w:rsid w:val="006363F9"/>
    <w:rsid w:val="00641605"/>
    <w:rsid w:val="0064319B"/>
    <w:rsid w:val="00646533"/>
    <w:rsid w:val="00651AA0"/>
    <w:rsid w:val="00653F45"/>
    <w:rsid w:val="00657FFD"/>
    <w:rsid w:val="00660A9D"/>
    <w:rsid w:val="00660EE5"/>
    <w:rsid w:val="00661FBE"/>
    <w:rsid w:val="00665B1A"/>
    <w:rsid w:val="00665B91"/>
    <w:rsid w:val="006732FD"/>
    <w:rsid w:val="0067370C"/>
    <w:rsid w:val="00674403"/>
    <w:rsid w:val="00676BCA"/>
    <w:rsid w:val="006805C9"/>
    <w:rsid w:val="00680753"/>
    <w:rsid w:val="00681383"/>
    <w:rsid w:val="006834FB"/>
    <w:rsid w:val="00685018"/>
    <w:rsid w:val="0068598C"/>
    <w:rsid w:val="00685B7D"/>
    <w:rsid w:val="00685F70"/>
    <w:rsid w:val="0068622B"/>
    <w:rsid w:val="00691DC0"/>
    <w:rsid w:val="00694ACD"/>
    <w:rsid w:val="0069710A"/>
    <w:rsid w:val="006A0D7C"/>
    <w:rsid w:val="006A1A8C"/>
    <w:rsid w:val="006A229D"/>
    <w:rsid w:val="006A4FAF"/>
    <w:rsid w:val="006A54CF"/>
    <w:rsid w:val="006B034B"/>
    <w:rsid w:val="006B0CF8"/>
    <w:rsid w:val="006B1B44"/>
    <w:rsid w:val="006B2243"/>
    <w:rsid w:val="006B52A5"/>
    <w:rsid w:val="006B70A2"/>
    <w:rsid w:val="006B70AC"/>
    <w:rsid w:val="006B722D"/>
    <w:rsid w:val="006B77EE"/>
    <w:rsid w:val="006C2556"/>
    <w:rsid w:val="006D734F"/>
    <w:rsid w:val="006E02F2"/>
    <w:rsid w:val="006E3C44"/>
    <w:rsid w:val="006E7036"/>
    <w:rsid w:val="006E7324"/>
    <w:rsid w:val="006E8563"/>
    <w:rsid w:val="006F06EF"/>
    <w:rsid w:val="006F0BB3"/>
    <w:rsid w:val="006F1D5A"/>
    <w:rsid w:val="006F517F"/>
    <w:rsid w:val="006F51B2"/>
    <w:rsid w:val="00700D5B"/>
    <w:rsid w:val="007013AF"/>
    <w:rsid w:val="00702119"/>
    <w:rsid w:val="007039FC"/>
    <w:rsid w:val="00703AE1"/>
    <w:rsid w:val="007079DC"/>
    <w:rsid w:val="007101E7"/>
    <w:rsid w:val="00712E1C"/>
    <w:rsid w:val="00715B7E"/>
    <w:rsid w:val="00720B09"/>
    <w:rsid w:val="007223CC"/>
    <w:rsid w:val="00722A6A"/>
    <w:rsid w:val="00722E44"/>
    <w:rsid w:val="00723E93"/>
    <w:rsid w:val="00723EDE"/>
    <w:rsid w:val="0072412A"/>
    <w:rsid w:val="007268DD"/>
    <w:rsid w:val="00727D15"/>
    <w:rsid w:val="007303E7"/>
    <w:rsid w:val="00731AF8"/>
    <w:rsid w:val="00737B79"/>
    <w:rsid w:val="007434C9"/>
    <w:rsid w:val="007450AF"/>
    <w:rsid w:val="007505A9"/>
    <w:rsid w:val="00751EDC"/>
    <w:rsid w:val="00751F44"/>
    <w:rsid w:val="0075582E"/>
    <w:rsid w:val="0075604E"/>
    <w:rsid w:val="007602EA"/>
    <w:rsid w:val="007669AC"/>
    <w:rsid w:val="00766ECE"/>
    <w:rsid w:val="00767079"/>
    <w:rsid w:val="00775390"/>
    <w:rsid w:val="00775916"/>
    <w:rsid w:val="0077636B"/>
    <w:rsid w:val="00776EC5"/>
    <w:rsid w:val="00777DDE"/>
    <w:rsid w:val="00777DEC"/>
    <w:rsid w:val="00782F94"/>
    <w:rsid w:val="0078407B"/>
    <w:rsid w:val="007856AC"/>
    <w:rsid w:val="00785A83"/>
    <w:rsid w:val="00787F26"/>
    <w:rsid w:val="0079274E"/>
    <w:rsid w:val="00793C6B"/>
    <w:rsid w:val="00793D50"/>
    <w:rsid w:val="00793E25"/>
    <w:rsid w:val="00797E26"/>
    <w:rsid w:val="007A0BC9"/>
    <w:rsid w:val="007A2BB1"/>
    <w:rsid w:val="007A44C7"/>
    <w:rsid w:val="007A60B6"/>
    <w:rsid w:val="007A6CE7"/>
    <w:rsid w:val="007A7402"/>
    <w:rsid w:val="007B0BBC"/>
    <w:rsid w:val="007B131C"/>
    <w:rsid w:val="007B3012"/>
    <w:rsid w:val="007B6CDF"/>
    <w:rsid w:val="007C3301"/>
    <w:rsid w:val="007C340C"/>
    <w:rsid w:val="007C3A75"/>
    <w:rsid w:val="007C52B7"/>
    <w:rsid w:val="007C707F"/>
    <w:rsid w:val="007C7250"/>
    <w:rsid w:val="007C72F3"/>
    <w:rsid w:val="007C75EC"/>
    <w:rsid w:val="007D09B4"/>
    <w:rsid w:val="007D254C"/>
    <w:rsid w:val="007D295B"/>
    <w:rsid w:val="007D5150"/>
    <w:rsid w:val="007D5765"/>
    <w:rsid w:val="007D7198"/>
    <w:rsid w:val="007E3B6A"/>
    <w:rsid w:val="007E4711"/>
    <w:rsid w:val="007E4A8B"/>
    <w:rsid w:val="007E5A49"/>
    <w:rsid w:val="007E5A6B"/>
    <w:rsid w:val="007F0703"/>
    <w:rsid w:val="007F088D"/>
    <w:rsid w:val="007F22B3"/>
    <w:rsid w:val="007F2964"/>
    <w:rsid w:val="007F2C55"/>
    <w:rsid w:val="007F3677"/>
    <w:rsid w:val="007F72AF"/>
    <w:rsid w:val="007F7D7D"/>
    <w:rsid w:val="00801071"/>
    <w:rsid w:val="00802084"/>
    <w:rsid w:val="00802413"/>
    <w:rsid w:val="00805DBB"/>
    <w:rsid w:val="00806402"/>
    <w:rsid w:val="00806A61"/>
    <w:rsid w:val="00806DDA"/>
    <w:rsid w:val="00813338"/>
    <w:rsid w:val="008221DD"/>
    <w:rsid w:val="00822356"/>
    <w:rsid w:val="00824702"/>
    <w:rsid w:val="00825878"/>
    <w:rsid w:val="00827B3F"/>
    <w:rsid w:val="0083107A"/>
    <w:rsid w:val="00842E95"/>
    <w:rsid w:val="008515C7"/>
    <w:rsid w:val="00852235"/>
    <w:rsid w:val="00852790"/>
    <w:rsid w:val="0085557C"/>
    <w:rsid w:val="0086001E"/>
    <w:rsid w:val="00860641"/>
    <w:rsid w:val="008644E0"/>
    <w:rsid w:val="0086510B"/>
    <w:rsid w:val="0086639C"/>
    <w:rsid w:val="0086656E"/>
    <w:rsid w:val="00870A9F"/>
    <w:rsid w:val="00872428"/>
    <w:rsid w:val="008738CD"/>
    <w:rsid w:val="008744D5"/>
    <w:rsid w:val="00877AB1"/>
    <w:rsid w:val="008806A4"/>
    <w:rsid w:val="00882704"/>
    <w:rsid w:val="0088276A"/>
    <w:rsid w:val="00884F65"/>
    <w:rsid w:val="00885A6D"/>
    <w:rsid w:val="00887023"/>
    <w:rsid w:val="00891A94"/>
    <w:rsid w:val="00893C09"/>
    <w:rsid w:val="008970AC"/>
    <w:rsid w:val="00897C9C"/>
    <w:rsid w:val="00897EC2"/>
    <w:rsid w:val="008A6194"/>
    <w:rsid w:val="008A669B"/>
    <w:rsid w:val="008A6E6A"/>
    <w:rsid w:val="008A7F35"/>
    <w:rsid w:val="008B53BA"/>
    <w:rsid w:val="008C0B0A"/>
    <w:rsid w:val="008C2AD1"/>
    <w:rsid w:val="008C37F0"/>
    <w:rsid w:val="008C39D5"/>
    <w:rsid w:val="008C5403"/>
    <w:rsid w:val="008C7C2A"/>
    <w:rsid w:val="008D1FDD"/>
    <w:rsid w:val="008D268C"/>
    <w:rsid w:val="008D3434"/>
    <w:rsid w:val="008E6368"/>
    <w:rsid w:val="008E653A"/>
    <w:rsid w:val="008F2988"/>
    <w:rsid w:val="008F40A4"/>
    <w:rsid w:val="008F708F"/>
    <w:rsid w:val="00907B4B"/>
    <w:rsid w:val="009108D8"/>
    <w:rsid w:val="00911C5C"/>
    <w:rsid w:val="0091456D"/>
    <w:rsid w:val="00920DE5"/>
    <w:rsid w:val="0092238C"/>
    <w:rsid w:val="00924914"/>
    <w:rsid w:val="00925D9A"/>
    <w:rsid w:val="0092655E"/>
    <w:rsid w:val="00931CF7"/>
    <w:rsid w:val="00932C11"/>
    <w:rsid w:val="00933B8F"/>
    <w:rsid w:val="00934036"/>
    <w:rsid w:val="0093469C"/>
    <w:rsid w:val="009346F2"/>
    <w:rsid w:val="00934DF0"/>
    <w:rsid w:val="0093532B"/>
    <w:rsid w:val="00936BAD"/>
    <w:rsid w:val="0093744F"/>
    <w:rsid w:val="00937AF4"/>
    <w:rsid w:val="00941C96"/>
    <w:rsid w:val="009427F0"/>
    <w:rsid w:val="0094285F"/>
    <w:rsid w:val="0094619E"/>
    <w:rsid w:val="00946502"/>
    <w:rsid w:val="00947942"/>
    <w:rsid w:val="009506E2"/>
    <w:rsid w:val="009512C9"/>
    <w:rsid w:val="00952259"/>
    <w:rsid w:val="00952E28"/>
    <w:rsid w:val="00954354"/>
    <w:rsid w:val="0096124F"/>
    <w:rsid w:val="00972DF2"/>
    <w:rsid w:val="00974149"/>
    <w:rsid w:val="00976812"/>
    <w:rsid w:val="00976CB3"/>
    <w:rsid w:val="00977BB5"/>
    <w:rsid w:val="0098102B"/>
    <w:rsid w:val="00983332"/>
    <w:rsid w:val="00984D3D"/>
    <w:rsid w:val="009850C8"/>
    <w:rsid w:val="009858CA"/>
    <w:rsid w:val="0099447A"/>
    <w:rsid w:val="009A071C"/>
    <w:rsid w:val="009A20B1"/>
    <w:rsid w:val="009A5574"/>
    <w:rsid w:val="009A7A85"/>
    <w:rsid w:val="009B053A"/>
    <w:rsid w:val="009B2484"/>
    <w:rsid w:val="009B257E"/>
    <w:rsid w:val="009B25BF"/>
    <w:rsid w:val="009C1C68"/>
    <w:rsid w:val="009C4779"/>
    <w:rsid w:val="009D0E8B"/>
    <w:rsid w:val="009D2F1F"/>
    <w:rsid w:val="009D532C"/>
    <w:rsid w:val="009D55A1"/>
    <w:rsid w:val="009D6DED"/>
    <w:rsid w:val="009D7081"/>
    <w:rsid w:val="009E3010"/>
    <w:rsid w:val="009E49FA"/>
    <w:rsid w:val="009F0093"/>
    <w:rsid w:val="009F0167"/>
    <w:rsid w:val="009F0173"/>
    <w:rsid w:val="009F0673"/>
    <w:rsid w:val="009F0CD1"/>
    <w:rsid w:val="00A0005D"/>
    <w:rsid w:val="00A02D52"/>
    <w:rsid w:val="00A041BD"/>
    <w:rsid w:val="00A04EF1"/>
    <w:rsid w:val="00A12EFD"/>
    <w:rsid w:val="00A1453E"/>
    <w:rsid w:val="00A15DDF"/>
    <w:rsid w:val="00A16288"/>
    <w:rsid w:val="00A17EDA"/>
    <w:rsid w:val="00A22CE3"/>
    <w:rsid w:val="00A23F2D"/>
    <w:rsid w:val="00A27FB6"/>
    <w:rsid w:val="00A30BAE"/>
    <w:rsid w:val="00A34F72"/>
    <w:rsid w:val="00A352DF"/>
    <w:rsid w:val="00A37EED"/>
    <w:rsid w:val="00A4574F"/>
    <w:rsid w:val="00A468B1"/>
    <w:rsid w:val="00A46C9D"/>
    <w:rsid w:val="00A51BB8"/>
    <w:rsid w:val="00A55019"/>
    <w:rsid w:val="00A56880"/>
    <w:rsid w:val="00A575AA"/>
    <w:rsid w:val="00A70A97"/>
    <w:rsid w:val="00A7137A"/>
    <w:rsid w:val="00A727FD"/>
    <w:rsid w:val="00A73142"/>
    <w:rsid w:val="00A74FF8"/>
    <w:rsid w:val="00A75DF7"/>
    <w:rsid w:val="00A776C6"/>
    <w:rsid w:val="00A77BA7"/>
    <w:rsid w:val="00A8277F"/>
    <w:rsid w:val="00A83E86"/>
    <w:rsid w:val="00A84DD0"/>
    <w:rsid w:val="00A862D7"/>
    <w:rsid w:val="00A86699"/>
    <w:rsid w:val="00A906F1"/>
    <w:rsid w:val="00A91824"/>
    <w:rsid w:val="00A91EBB"/>
    <w:rsid w:val="00A92BDE"/>
    <w:rsid w:val="00A959E8"/>
    <w:rsid w:val="00A95CB8"/>
    <w:rsid w:val="00A973E2"/>
    <w:rsid w:val="00AA045D"/>
    <w:rsid w:val="00AA6AA6"/>
    <w:rsid w:val="00AA7833"/>
    <w:rsid w:val="00AA7D25"/>
    <w:rsid w:val="00AB0394"/>
    <w:rsid w:val="00AB123B"/>
    <w:rsid w:val="00AB6984"/>
    <w:rsid w:val="00AC31DF"/>
    <w:rsid w:val="00AD0769"/>
    <w:rsid w:val="00AD19CB"/>
    <w:rsid w:val="00AD2F20"/>
    <w:rsid w:val="00AD54AD"/>
    <w:rsid w:val="00AD7248"/>
    <w:rsid w:val="00AE0517"/>
    <w:rsid w:val="00AE1A01"/>
    <w:rsid w:val="00AE25D3"/>
    <w:rsid w:val="00AE27AD"/>
    <w:rsid w:val="00AE48B9"/>
    <w:rsid w:val="00AE6A39"/>
    <w:rsid w:val="00AE7B90"/>
    <w:rsid w:val="00AF2159"/>
    <w:rsid w:val="00AF2719"/>
    <w:rsid w:val="00AF275E"/>
    <w:rsid w:val="00AF5AE1"/>
    <w:rsid w:val="00AF7D5E"/>
    <w:rsid w:val="00B0236D"/>
    <w:rsid w:val="00B054DC"/>
    <w:rsid w:val="00B05819"/>
    <w:rsid w:val="00B068B6"/>
    <w:rsid w:val="00B0756F"/>
    <w:rsid w:val="00B07721"/>
    <w:rsid w:val="00B105C7"/>
    <w:rsid w:val="00B12708"/>
    <w:rsid w:val="00B131B0"/>
    <w:rsid w:val="00B14854"/>
    <w:rsid w:val="00B163B3"/>
    <w:rsid w:val="00B17DB2"/>
    <w:rsid w:val="00B20C34"/>
    <w:rsid w:val="00B21A34"/>
    <w:rsid w:val="00B22C43"/>
    <w:rsid w:val="00B24515"/>
    <w:rsid w:val="00B272A5"/>
    <w:rsid w:val="00B27C53"/>
    <w:rsid w:val="00B27F5D"/>
    <w:rsid w:val="00B30125"/>
    <w:rsid w:val="00B30D43"/>
    <w:rsid w:val="00B34416"/>
    <w:rsid w:val="00B40AEA"/>
    <w:rsid w:val="00B458CC"/>
    <w:rsid w:val="00B459CD"/>
    <w:rsid w:val="00B460A7"/>
    <w:rsid w:val="00B4663A"/>
    <w:rsid w:val="00B4688C"/>
    <w:rsid w:val="00B50819"/>
    <w:rsid w:val="00B50CD6"/>
    <w:rsid w:val="00B523B6"/>
    <w:rsid w:val="00B54E88"/>
    <w:rsid w:val="00B60EC3"/>
    <w:rsid w:val="00B636E0"/>
    <w:rsid w:val="00B67BEE"/>
    <w:rsid w:val="00B7294A"/>
    <w:rsid w:val="00B74EBD"/>
    <w:rsid w:val="00B75682"/>
    <w:rsid w:val="00B774D7"/>
    <w:rsid w:val="00B77F2F"/>
    <w:rsid w:val="00B80DD4"/>
    <w:rsid w:val="00B81286"/>
    <w:rsid w:val="00B81CD4"/>
    <w:rsid w:val="00B8361A"/>
    <w:rsid w:val="00B83D1F"/>
    <w:rsid w:val="00B84FAB"/>
    <w:rsid w:val="00B8645C"/>
    <w:rsid w:val="00B930A5"/>
    <w:rsid w:val="00B9322B"/>
    <w:rsid w:val="00B96082"/>
    <w:rsid w:val="00B961DA"/>
    <w:rsid w:val="00B97605"/>
    <w:rsid w:val="00BA0982"/>
    <w:rsid w:val="00BA1E79"/>
    <w:rsid w:val="00BA357B"/>
    <w:rsid w:val="00BA394D"/>
    <w:rsid w:val="00BA48C6"/>
    <w:rsid w:val="00BA51D3"/>
    <w:rsid w:val="00BA59E3"/>
    <w:rsid w:val="00BA7DD5"/>
    <w:rsid w:val="00BB27C0"/>
    <w:rsid w:val="00BB6A36"/>
    <w:rsid w:val="00BB6CF2"/>
    <w:rsid w:val="00BB7D66"/>
    <w:rsid w:val="00BC24B1"/>
    <w:rsid w:val="00BC4329"/>
    <w:rsid w:val="00BC7497"/>
    <w:rsid w:val="00BD1C62"/>
    <w:rsid w:val="00BD5273"/>
    <w:rsid w:val="00BD5718"/>
    <w:rsid w:val="00BD6816"/>
    <w:rsid w:val="00BD6A8C"/>
    <w:rsid w:val="00BD7C05"/>
    <w:rsid w:val="00BD7E34"/>
    <w:rsid w:val="00BD7F79"/>
    <w:rsid w:val="00BE01FD"/>
    <w:rsid w:val="00BE06DE"/>
    <w:rsid w:val="00BE094F"/>
    <w:rsid w:val="00BE225A"/>
    <w:rsid w:val="00BE4E7C"/>
    <w:rsid w:val="00BF1127"/>
    <w:rsid w:val="00BF3422"/>
    <w:rsid w:val="00BF790D"/>
    <w:rsid w:val="00BF7ECE"/>
    <w:rsid w:val="00C0140F"/>
    <w:rsid w:val="00C022AB"/>
    <w:rsid w:val="00C11831"/>
    <w:rsid w:val="00C128D0"/>
    <w:rsid w:val="00C224A5"/>
    <w:rsid w:val="00C229BF"/>
    <w:rsid w:val="00C2731A"/>
    <w:rsid w:val="00C31131"/>
    <w:rsid w:val="00C31AF6"/>
    <w:rsid w:val="00C329E5"/>
    <w:rsid w:val="00C3748D"/>
    <w:rsid w:val="00C376B0"/>
    <w:rsid w:val="00C40849"/>
    <w:rsid w:val="00C40A19"/>
    <w:rsid w:val="00C47DED"/>
    <w:rsid w:val="00C51974"/>
    <w:rsid w:val="00C521B5"/>
    <w:rsid w:val="00C52927"/>
    <w:rsid w:val="00C54854"/>
    <w:rsid w:val="00C6006C"/>
    <w:rsid w:val="00C60609"/>
    <w:rsid w:val="00C63269"/>
    <w:rsid w:val="00C677B0"/>
    <w:rsid w:val="00C67FF9"/>
    <w:rsid w:val="00C70A6F"/>
    <w:rsid w:val="00C71F21"/>
    <w:rsid w:val="00C73625"/>
    <w:rsid w:val="00C741DD"/>
    <w:rsid w:val="00C74229"/>
    <w:rsid w:val="00C805E4"/>
    <w:rsid w:val="00C81D86"/>
    <w:rsid w:val="00C832C7"/>
    <w:rsid w:val="00C92A2E"/>
    <w:rsid w:val="00C92E7E"/>
    <w:rsid w:val="00C9431A"/>
    <w:rsid w:val="00C94C35"/>
    <w:rsid w:val="00C95384"/>
    <w:rsid w:val="00C953A6"/>
    <w:rsid w:val="00C95B0A"/>
    <w:rsid w:val="00C9627C"/>
    <w:rsid w:val="00CA0683"/>
    <w:rsid w:val="00CA17E0"/>
    <w:rsid w:val="00CA24FB"/>
    <w:rsid w:val="00CA6A18"/>
    <w:rsid w:val="00CA6D56"/>
    <w:rsid w:val="00CB05EA"/>
    <w:rsid w:val="00CB19C0"/>
    <w:rsid w:val="00CB291C"/>
    <w:rsid w:val="00CB2CE7"/>
    <w:rsid w:val="00CB3520"/>
    <w:rsid w:val="00CB47BF"/>
    <w:rsid w:val="00CB706C"/>
    <w:rsid w:val="00CC1251"/>
    <w:rsid w:val="00CC1F5A"/>
    <w:rsid w:val="00CC27EB"/>
    <w:rsid w:val="00CC35F1"/>
    <w:rsid w:val="00CC4C9C"/>
    <w:rsid w:val="00CC53DE"/>
    <w:rsid w:val="00CC7A69"/>
    <w:rsid w:val="00CD0B4D"/>
    <w:rsid w:val="00CD25AF"/>
    <w:rsid w:val="00CD2E4F"/>
    <w:rsid w:val="00CD3565"/>
    <w:rsid w:val="00CD3D4F"/>
    <w:rsid w:val="00CD71D0"/>
    <w:rsid w:val="00CD77B1"/>
    <w:rsid w:val="00CE1E56"/>
    <w:rsid w:val="00CE380F"/>
    <w:rsid w:val="00CE49B9"/>
    <w:rsid w:val="00CE51A2"/>
    <w:rsid w:val="00CE5D94"/>
    <w:rsid w:val="00CE6646"/>
    <w:rsid w:val="00CF00EE"/>
    <w:rsid w:val="00CF2C3B"/>
    <w:rsid w:val="00CF4E72"/>
    <w:rsid w:val="00CF79F8"/>
    <w:rsid w:val="00D00370"/>
    <w:rsid w:val="00D009EB"/>
    <w:rsid w:val="00D02516"/>
    <w:rsid w:val="00D02757"/>
    <w:rsid w:val="00D03458"/>
    <w:rsid w:val="00D06394"/>
    <w:rsid w:val="00D077E4"/>
    <w:rsid w:val="00D117D8"/>
    <w:rsid w:val="00D11BB5"/>
    <w:rsid w:val="00D12DD4"/>
    <w:rsid w:val="00D215CF"/>
    <w:rsid w:val="00D21986"/>
    <w:rsid w:val="00D22B41"/>
    <w:rsid w:val="00D23DC9"/>
    <w:rsid w:val="00D241AB"/>
    <w:rsid w:val="00D308C8"/>
    <w:rsid w:val="00D3358B"/>
    <w:rsid w:val="00D3386A"/>
    <w:rsid w:val="00D34673"/>
    <w:rsid w:val="00D36EE1"/>
    <w:rsid w:val="00D37760"/>
    <w:rsid w:val="00D402CC"/>
    <w:rsid w:val="00D40C0D"/>
    <w:rsid w:val="00D41043"/>
    <w:rsid w:val="00D410DD"/>
    <w:rsid w:val="00D42389"/>
    <w:rsid w:val="00D42391"/>
    <w:rsid w:val="00D42597"/>
    <w:rsid w:val="00D42973"/>
    <w:rsid w:val="00D44FCC"/>
    <w:rsid w:val="00D46484"/>
    <w:rsid w:val="00D47C61"/>
    <w:rsid w:val="00D56340"/>
    <w:rsid w:val="00D5722D"/>
    <w:rsid w:val="00D62010"/>
    <w:rsid w:val="00D63D20"/>
    <w:rsid w:val="00D64402"/>
    <w:rsid w:val="00D64613"/>
    <w:rsid w:val="00D66F02"/>
    <w:rsid w:val="00D70008"/>
    <w:rsid w:val="00D71A33"/>
    <w:rsid w:val="00D75913"/>
    <w:rsid w:val="00D773AD"/>
    <w:rsid w:val="00D8185D"/>
    <w:rsid w:val="00D858CF"/>
    <w:rsid w:val="00D86FC3"/>
    <w:rsid w:val="00D87D50"/>
    <w:rsid w:val="00D908A7"/>
    <w:rsid w:val="00D9152C"/>
    <w:rsid w:val="00D9208B"/>
    <w:rsid w:val="00D92D9E"/>
    <w:rsid w:val="00D93AD2"/>
    <w:rsid w:val="00D958CA"/>
    <w:rsid w:val="00DA14C8"/>
    <w:rsid w:val="00DA28BC"/>
    <w:rsid w:val="00DA2CCE"/>
    <w:rsid w:val="00DA4A7F"/>
    <w:rsid w:val="00DA51FD"/>
    <w:rsid w:val="00DA5A5E"/>
    <w:rsid w:val="00DA5B04"/>
    <w:rsid w:val="00DA619D"/>
    <w:rsid w:val="00DA690C"/>
    <w:rsid w:val="00DB0FFF"/>
    <w:rsid w:val="00DB1F28"/>
    <w:rsid w:val="00DB38C6"/>
    <w:rsid w:val="00DB5714"/>
    <w:rsid w:val="00DC002F"/>
    <w:rsid w:val="00DC47A7"/>
    <w:rsid w:val="00DC4FCA"/>
    <w:rsid w:val="00DC63F3"/>
    <w:rsid w:val="00DC7341"/>
    <w:rsid w:val="00DD064E"/>
    <w:rsid w:val="00DD2B40"/>
    <w:rsid w:val="00DD5FCE"/>
    <w:rsid w:val="00DE0131"/>
    <w:rsid w:val="00DE35F3"/>
    <w:rsid w:val="00DE494A"/>
    <w:rsid w:val="00DE4CB4"/>
    <w:rsid w:val="00DE564F"/>
    <w:rsid w:val="00DE79BC"/>
    <w:rsid w:val="00DF0E42"/>
    <w:rsid w:val="00DF1729"/>
    <w:rsid w:val="00DF2D2E"/>
    <w:rsid w:val="00E0061F"/>
    <w:rsid w:val="00E008EA"/>
    <w:rsid w:val="00E0156E"/>
    <w:rsid w:val="00E0226D"/>
    <w:rsid w:val="00E027F3"/>
    <w:rsid w:val="00E04351"/>
    <w:rsid w:val="00E05F67"/>
    <w:rsid w:val="00E06D28"/>
    <w:rsid w:val="00E146BF"/>
    <w:rsid w:val="00E1631E"/>
    <w:rsid w:val="00E1643B"/>
    <w:rsid w:val="00E21D6E"/>
    <w:rsid w:val="00E21E38"/>
    <w:rsid w:val="00E23A5A"/>
    <w:rsid w:val="00E258A2"/>
    <w:rsid w:val="00E26823"/>
    <w:rsid w:val="00E316DB"/>
    <w:rsid w:val="00E37DDE"/>
    <w:rsid w:val="00E37E7D"/>
    <w:rsid w:val="00E401AA"/>
    <w:rsid w:val="00E42E32"/>
    <w:rsid w:val="00E437DB"/>
    <w:rsid w:val="00E46B44"/>
    <w:rsid w:val="00E54E6D"/>
    <w:rsid w:val="00E55E56"/>
    <w:rsid w:val="00E56FF8"/>
    <w:rsid w:val="00E602A6"/>
    <w:rsid w:val="00E61568"/>
    <w:rsid w:val="00E65F30"/>
    <w:rsid w:val="00E66843"/>
    <w:rsid w:val="00E72447"/>
    <w:rsid w:val="00E763FE"/>
    <w:rsid w:val="00E76CA4"/>
    <w:rsid w:val="00E77561"/>
    <w:rsid w:val="00E81237"/>
    <w:rsid w:val="00E8135E"/>
    <w:rsid w:val="00E815C6"/>
    <w:rsid w:val="00E8337D"/>
    <w:rsid w:val="00E85633"/>
    <w:rsid w:val="00E8705A"/>
    <w:rsid w:val="00E90DCC"/>
    <w:rsid w:val="00E92F70"/>
    <w:rsid w:val="00E94317"/>
    <w:rsid w:val="00E947D9"/>
    <w:rsid w:val="00E94A94"/>
    <w:rsid w:val="00E95279"/>
    <w:rsid w:val="00E959AC"/>
    <w:rsid w:val="00E963DB"/>
    <w:rsid w:val="00EA0F3C"/>
    <w:rsid w:val="00EA1F60"/>
    <w:rsid w:val="00EA4973"/>
    <w:rsid w:val="00EA651B"/>
    <w:rsid w:val="00EA6B85"/>
    <w:rsid w:val="00EA7DC4"/>
    <w:rsid w:val="00EB1408"/>
    <w:rsid w:val="00EB2708"/>
    <w:rsid w:val="00EB478F"/>
    <w:rsid w:val="00EB528D"/>
    <w:rsid w:val="00EC010B"/>
    <w:rsid w:val="00EC1E7B"/>
    <w:rsid w:val="00EC336A"/>
    <w:rsid w:val="00EC5E0D"/>
    <w:rsid w:val="00EC7286"/>
    <w:rsid w:val="00EC72BB"/>
    <w:rsid w:val="00ED1282"/>
    <w:rsid w:val="00ED18B5"/>
    <w:rsid w:val="00ED65CD"/>
    <w:rsid w:val="00ED6768"/>
    <w:rsid w:val="00EE0701"/>
    <w:rsid w:val="00EE1F4F"/>
    <w:rsid w:val="00EE6666"/>
    <w:rsid w:val="00EF225C"/>
    <w:rsid w:val="00EF2C33"/>
    <w:rsid w:val="00EF35C0"/>
    <w:rsid w:val="00EF462B"/>
    <w:rsid w:val="00EF4EC5"/>
    <w:rsid w:val="00EF58E6"/>
    <w:rsid w:val="00F02D4C"/>
    <w:rsid w:val="00F038A5"/>
    <w:rsid w:val="00F03EF7"/>
    <w:rsid w:val="00F0498D"/>
    <w:rsid w:val="00F120F3"/>
    <w:rsid w:val="00F13B45"/>
    <w:rsid w:val="00F16196"/>
    <w:rsid w:val="00F16388"/>
    <w:rsid w:val="00F21C29"/>
    <w:rsid w:val="00F23503"/>
    <w:rsid w:val="00F2396B"/>
    <w:rsid w:val="00F26B21"/>
    <w:rsid w:val="00F2710E"/>
    <w:rsid w:val="00F34893"/>
    <w:rsid w:val="00F3615C"/>
    <w:rsid w:val="00F37AE0"/>
    <w:rsid w:val="00F40D44"/>
    <w:rsid w:val="00F434EC"/>
    <w:rsid w:val="00F44BD5"/>
    <w:rsid w:val="00F46B28"/>
    <w:rsid w:val="00F470EA"/>
    <w:rsid w:val="00F47A5B"/>
    <w:rsid w:val="00F501A3"/>
    <w:rsid w:val="00F5020B"/>
    <w:rsid w:val="00F529A5"/>
    <w:rsid w:val="00F55F56"/>
    <w:rsid w:val="00F6083F"/>
    <w:rsid w:val="00F657C9"/>
    <w:rsid w:val="00F664C3"/>
    <w:rsid w:val="00F70261"/>
    <w:rsid w:val="00F71BA5"/>
    <w:rsid w:val="00F71DD1"/>
    <w:rsid w:val="00F74292"/>
    <w:rsid w:val="00F81ABA"/>
    <w:rsid w:val="00F82B8E"/>
    <w:rsid w:val="00F82C78"/>
    <w:rsid w:val="00F8434C"/>
    <w:rsid w:val="00F9070D"/>
    <w:rsid w:val="00F93B1F"/>
    <w:rsid w:val="00FA1530"/>
    <w:rsid w:val="00FA1740"/>
    <w:rsid w:val="00FA4DE2"/>
    <w:rsid w:val="00FA600D"/>
    <w:rsid w:val="00FA6C09"/>
    <w:rsid w:val="00FA727E"/>
    <w:rsid w:val="00FA7412"/>
    <w:rsid w:val="00FB11A0"/>
    <w:rsid w:val="00FB1794"/>
    <w:rsid w:val="00FB5509"/>
    <w:rsid w:val="00FB6753"/>
    <w:rsid w:val="00FC09CF"/>
    <w:rsid w:val="00FC37AE"/>
    <w:rsid w:val="00FC4A5C"/>
    <w:rsid w:val="00FC4B9A"/>
    <w:rsid w:val="00FC4E9A"/>
    <w:rsid w:val="00FC56FC"/>
    <w:rsid w:val="00FC60A4"/>
    <w:rsid w:val="00FC6854"/>
    <w:rsid w:val="00FC7B1E"/>
    <w:rsid w:val="00FC7E3B"/>
    <w:rsid w:val="00FD05E9"/>
    <w:rsid w:val="00FD2B93"/>
    <w:rsid w:val="00FD4235"/>
    <w:rsid w:val="00FD5238"/>
    <w:rsid w:val="00FD56D5"/>
    <w:rsid w:val="00FD63C1"/>
    <w:rsid w:val="00FD68C5"/>
    <w:rsid w:val="00FD6EC9"/>
    <w:rsid w:val="00FE180E"/>
    <w:rsid w:val="00FE5DDC"/>
    <w:rsid w:val="00FE70EC"/>
    <w:rsid w:val="00FF07CB"/>
    <w:rsid w:val="00FF2FBA"/>
    <w:rsid w:val="00FF34B5"/>
    <w:rsid w:val="00FF3BEC"/>
    <w:rsid w:val="00FF671F"/>
    <w:rsid w:val="00FF7400"/>
    <w:rsid w:val="00FF77CC"/>
    <w:rsid w:val="01094D7F"/>
    <w:rsid w:val="01593988"/>
    <w:rsid w:val="01AB1270"/>
    <w:rsid w:val="02D31FA6"/>
    <w:rsid w:val="02E3C8F1"/>
    <w:rsid w:val="030C11AD"/>
    <w:rsid w:val="038B26F7"/>
    <w:rsid w:val="03AE594C"/>
    <w:rsid w:val="03D6807B"/>
    <w:rsid w:val="042E553E"/>
    <w:rsid w:val="04EF441C"/>
    <w:rsid w:val="057AA20E"/>
    <w:rsid w:val="0584FAB5"/>
    <w:rsid w:val="058D09AC"/>
    <w:rsid w:val="0597FCB0"/>
    <w:rsid w:val="059F1C2A"/>
    <w:rsid w:val="05AD7659"/>
    <w:rsid w:val="05F0FC55"/>
    <w:rsid w:val="065B9A37"/>
    <w:rsid w:val="06737651"/>
    <w:rsid w:val="06B91CFE"/>
    <w:rsid w:val="0721CF2A"/>
    <w:rsid w:val="07297E46"/>
    <w:rsid w:val="07458AD3"/>
    <w:rsid w:val="07BBC73B"/>
    <w:rsid w:val="07CBDEA4"/>
    <w:rsid w:val="089BB5BC"/>
    <w:rsid w:val="08C4E9EF"/>
    <w:rsid w:val="0927D941"/>
    <w:rsid w:val="0960F3B0"/>
    <w:rsid w:val="09C0D528"/>
    <w:rsid w:val="09CEF2C4"/>
    <w:rsid w:val="09DDDA77"/>
    <w:rsid w:val="0A160BAD"/>
    <w:rsid w:val="0A4FB807"/>
    <w:rsid w:val="0A64A8EC"/>
    <w:rsid w:val="0A7E88B5"/>
    <w:rsid w:val="0A830513"/>
    <w:rsid w:val="0AF7AADA"/>
    <w:rsid w:val="0BB440F6"/>
    <w:rsid w:val="0BEA08AA"/>
    <w:rsid w:val="0BEE1B4B"/>
    <w:rsid w:val="0BF97DE7"/>
    <w:rsid w:val="0C007FFD"/>
    <w:rsid w:val="0CA3D973"/>
    <w:rsid w:val="0CAE35DA"/>
    <w:rsid w:val="0CEB1C1C"/>
    <w:rsid w:val="0D00075D"/>
    <w:rsid w:val="0D28F05D"/>
    <w:rsid w:val="0D4973D8"/>
    <w:rsid w:val="0D55D61A"/>
    <w:rsid w:val="0D804444"/>
    <w:rsid w:val="0D9BC8BE"/>
    <w:rsid w:val="0DAE1EE9"/>
    <w:rsid w:val="0DF63D88"/>
    <w:rsid w:val="0E37CE3C"/>
    <w:rsid w:val="0E429DD6"/>
    <w:rsid w:val="0E58E5C7"/>
    <w:rsid w:val="0E86D734"/>
    <w:rsid w:val="0E90B474"/>
    <w:rsid w:val="0F1E5D63"/>
    <w:rsid w:val="0F3C8FA0"/>
    <w:rsid w:val="0F644583"/>
    <w:rsid w:val="0F853346"/>
    <w:rsid w:val="0FE099A3"/>
    <w:rsid w:val="0FE5D69C"/>
    <w:rsid w:val="100E98E7"/>
    <w:rsid w:val="101FEEB9"/>
    <w:rsid w:val="103F0852"/>
    <w:rsid w:val="10C18C6E"/>
    <w:rsid w:val="10F9C1D6"/>
    <w:rsid w:val="11855433"/>
    <w:rsid w:val="119FDCD1"/>
    <w:rsid w:val="120AC91C"/>
    <w:rsid w:val="123BBC4F"/>
    <w:rsid w:val="1294E1C4"/>
    <w:rsid w:val="12A1B614"/>
    <w:rsid w:val="12D1207E"/>
    <w:rsid w:val="12E036D5"/>
    <w:rsid w:val="1339EAEE"/>
    <w:rsid w:val="1340805E"/>
    <w:rsid w:val="135E8E06"/>
    <w:rsid w:val="138B9934"/>
    <w:rsid w:val="13E5843F"/>
    <w:rsid w:val="140A67BF"/>
    <w:rsid w:val="14596DB7"/>
    <w:rsid w:val="149CC65E"/>
    <w:rsid w:val="14A235DB"/>
    <w:rsid w:val="14F76FB2"/>
    <w:rsid w:val="151559F6"/>
    <w:rsid w:val="155669A5"/>
    <w:rsid w:val="157AAD27"/>
    <w:rsid w:val="15DCDFB2"/>
    <w:rsid w:val="15FD0561"/>
    <w:rsid w:val="16430A4E"/>
    <w:rsid w:val="16473007"/>
    <w:rsid w:val="164A31BD"/>
    <w:rsid w:val="16630F3C"/>
    <w:rsid w:val="16BAB41E"/>
    <w:rsid w:val="16E88F48"/>
    <w:rsid w:val="16ED8688"/>
    <w:rsid w:val="17179244"/>
    <w:rsid w:val="17CCDC9E"/>
    <w:rsid w:val="17F4D690"/>
    <w:rsid w:val="1805EA76"/>
    <w:rsid w:val="1827B9D2"/>
    <w:rsid w:val="184ACE6A"/>
    <w:rsid w:val="1859A4EA"/>
    <w:rsid w:val="1890A03A"/>
    <w:rsid w:val="190FAB24"/>
    <w:rsid w:val="19115227"/>
    <w:rsid w:val="191755AF"/>
    <w:rsid w:val="1918E5A9"/>
    <w:rsid w:val="197EA94C"/>
    <w:rsid w:val="19AD4E5D"/>
    <w:rsid w:val="19F1C55A"/>
    <w:rsid w:val="1A186846"/>
    <w:rsid w:val="1A8D9E87"/>
    <w:rsid w:val="1A935EE9"/>
    <w:rsid w:val="1B7EDBA7"/>
    <w:rsid w:val="1B97A4C8"/>
    <w:rsid w:val="1B9A28DF"/>
    <w:rsid w:val="1BC6BB30"/>
    <w:rsid w:val="1C044C4E"/>
    <w:rsid w:val="1C489E38"/>
    <w:rsid w:val="1C7798F9"/>
    <w:rsid w:val="1CCFCDC8"/>
    <w:rsid w:val="1CD0C42B"/>
    <w:rsid w:val="1CE09FB7"/>
    <w:rsid w:val="1D42BB22"/>
    <w:rsid w:val="1D64D997"/>
    <w:rsid w:val="1D8775B8"/>
    <w:rsid w:val="1D99F19C"/>
    <w:rsid w:val="1D9C93DD"/>
    <w:rsid w:val="1DE36CA3"/>
    <w:rsid w:val="1E7EAC47"/>
    <w:rsid w:val="1EA0335E"/>
    <w:rsid w:val="1EA6C59C"/>
    <w:rsid w:val="1EF05F23"/>
    <w:rsid w:val="1F4062E5"/>
    <w:rsid w:val="1F93D056"/>
    <w:rsid w:val="1FC7F297"/>
    <w:rsid w:val="1FD694C3"/>
    <w:rsid w:val="1FF9F90C"/>
    <w:rsid w:val="2019A35A"/>
    <w:rsid w:val="203C03BF"/>
    <w:rsid w:val="20CF1D87"/>
    <w:rsid w:val="2109D29E"/>
    <w:rsid w:val="21837A20"/>
    <w:rsid w:val="21B573BB"/>
    <w:rsid w:val="220B7829"/>
    <w:rsid w:val="2210E26D"/>
    <w:rsid w:val="225AAEBE"/>
    <w:rsid w:val="225E2845"/>
    <w:rsid w:val="2278137A"/>
    <w:rsid w:val="229E7CEB"/>
    <w:rsid w:val="22FF0733"/>
    <w:rsid w:val="230CFB4C"/>
    <w:rsid w:val="23AB0B8B"/>
    <w:rsid w:val="23D05DC2"/>
    <w:rsid w:val="247487D6"/>
    <w:rsid w:val="2496E124"/>
    <w:rsid w:val="251446FF"/>
    <w:rsid w:val="25257611"/>
    <w:rsid w:val="255A7710"/>
    <w:rsid w:val="256BDF46"/>
    <w:rsid w:val="25BE19C1"/>
    <w:rsid w:val="25E82E32"/>
    <w:rsid w:val="25FAB5B6"/>
    <w:rsid w:val="26153C15"/>
    <w:rsid w:val="261A5BF3"/>
    <w:rsid w:val="2622F18A"/>
    <w:rsid w:val="26457E84"/>
    <w:rsid w:val="26561EEE"/>
    <w:rsid w:val="266FF909"/>
    <w:rsid w:val="2690D2AB"/>
    <w:rsid w:val="26BAAD84"/>
    <w:rsid w:val="26BC41B9"/>
    <w:rsid w:val="26BD5C13"/>
    <w:rsid w:val="26C14672"/>
    <w:rsid w:val="26E5332A"/>
    <w:rsid w:val="27262E0A"/>
    <w:rsid w:val="2759EA22"/>
    <w:rsid w:val="27B4A0A7"/>
    <w:rsid w:val="2848329F"/>
    <w:rsid w:val="2853E54F"/>
    <w:rsid w:val="28F5BA83"/>
    <w:rsid w:val="2901C0D2"/>
    <w:rsid w:val="29462EFE"/>
    <w:rsid w:val="2964055F"/>
    <w:rsid w:val="296A70ED"/>
    <w:rsid w:val="2B2AA7B0"/>
    <w:rsid w:val="2BA37901"/>
    <w:rsid w:val="2C29C74D"/>
    <w:rsid w:val="2C2FCE55"/>
    <w:rsid w:val="2C572070"/>
    <w:rsid w:val="2CF69C2F"/>
    <w:rsid w:val="2CF880FE"/>
    <w:rsid w:val="2D5B0ABA"/>
    <w:rsid w:val="2D7659DC"/>
    <w:rsid w:val="2D91C833"/>
    <w:rsid w:val="2E775531"/>
    <w:rsid w:val="2E975F6A"/>
    <w:rsid w:val="2EAAD21E"/>
    <w:rsid w:val="2EE5F00C"/>
    <w:rsid w:val="2EEB8A4A"/>
    <w:rsid w:val="2F27798E"/>
    <w:rsid w:val="2F662D29"/>
    <w:rsid w:val="2F8C82E4"/>
    <w:rsid w:val="2FAA0478"/>
    <w:rsid w:val="2FB15D27"/>
    <w:rsid w:val="30020D52"/>
    <w:rsid w:val="301FE28A"/>
    <w:rsid w:val="30A917AB"/>
    <w:rsid w:val="30C6DDC7"/>
    <w:rsid w:val="30EDA3EB"/>
    <w:rsid w:val="315F5905"/>
    <w:rsid w:val="315F95B9"/>
    <w:rsid w:val="3181D626"/>
    <w:rsid w:val="31DAE18C"/>
    <w:rsid w:val="32784AD7"/>
    <w:rsid w:val="32EA86FA"/>
    <w:rsid w:val="330C8BCF"/>
    <w:rsid w:val="33199612"/>
    <w:rsid w:val="332AA3A0"/>
    <w:rsid w:val="335CA3A4"/>
    <w:rsid w:val="33628D79"/>
    <w:rsid w:val="343C12E0"/>
    <w:rsid w:val="345F6E54"/>
    <w:rsid w:val="34B334F2"/>
    <w:rsid w:val="3553C0EE"/>
    <w:rsid w:val="35CB2115"/>
    <w:rsid w:val="35E647F2"/>
    <w:rsid w:val="36526646"/>
    <w:rsid w:val="367E8182"/>
    <w:rsid w:val="3699BB5A"/>
    <w:rsid w:val="370DC963"/>
    <w:rsid w:val="3743E7DC"/>
    <w:rsid w:val="37E39670"/>
    <w:rsid w:val="37F08545"/>
    <w:rsid w:val="380656E1"/>
    <w:rsid w:val="380D3AB8"/>
    <w:rsid w:val="3832E1E6"/>
    <w:rsid w:val="3848726E"/>
    <w:rsid w:val="38C24537"/>
    <w:rsid w:val="38E14AF8"/>
    <w:rsid w:val="38ECFEF3"/>
    <w:rsid w:val="39120D7C"/>
    <w:rsid w:val="394793D7"/>
    <w:rsid w:val="3949F841"/>
    <w:rsid w:val="39565BAC"/>
    <w:rsid w:val="39A1D791"/>
    <w:rsid w:val="39BA5480"/>
    <w:rsid w:val="3A40F9F1"/>
    <w:rsid w:val="3AA849CC"/>
    <w:rsid w:val="3AE32F18"/>
    <w:rsid w:val="3AF2D08F"/>
    <w:rsid w:val="3B172F78"/>
    <w:rsid w:val="3B2CA31F"/>
    <w:rsid w:val="3B6C0B8E"/>
    <w:rsid w:val="3B9957AC"/>
    <w:rsid w:val="3BC414A8"/>
    <w:rsid w:val="3C249FB5"/>
    <w:rsid w:val="3C8575F5"/>
    <w:rsid w:val="3C8DB373"/>
    <w:rsid w:val="3CA89C4F"/>
    <w:rsid w:val="3D197329"/>
    <w:rsid w:val="3D2F9ADB"/>
    <w:rsid w:val="3D745FC7"/>
    <w:rsid w:val="3DAD1C3E"/>
    <w:rsid w:val="3DADD1DB"/>
    <w:rsid w:val="3E28EF19"/>
    <w:rsid w:val="3EA571BD"/>
    <w:rsid w:val="3F05385A"/>
    <w:rsid w:val="3F221EB6"/>
    <w:rsid w:val="3F4BF4A3"/>
    <w:rsid w:val="3F818C36"/>
    <w:rsid w:val="3FE2E7B7"/>
    <w:rsid w:val="3FEAB8D2"/>
    <w:rsid w:val="4070F2F9"/>
    <w:rsid w:val="40885227"/>
    <w:rsid w:val="40ACB2D9"/>
    <w:rsid w:val="40CF698D"/>
    <w:rsid w:val="40FFD63E"/>
    <w:rsid w:val="4106DD0D"/>
    <w:rsid w:val="4120987E"/>
    <w:rsid w:val="41262CE5"/>
    <w:rsid w:val="4167A441"/>
    <w:rsid w:val="41718F93"/>
    <w:rsid w:val="41E67F88"/>
    <w:rsid w:val="41F38306"/>
    <w:rsid w:val="42242288"/>
    <w:rsid w:val="429AC51C"/>
    <w:rsid w:val="42B49193"/>
    <w:rsid w:val="42B58444"/>
    <w:rsid w:val="42D50452"/>
    <w:rsid w:val="4318A431"/>
    <w:rsid w:val="43906E8A"/>
    <w:rsid w:val="43CA1DFC"/>
    <w:rsid w:val="447C1FBD"/>
    <w:rsid w:val="4499DE91"/>
    <w:rsid w:val="44DE0B35"/>
    <w:rsid w:val="4509A2E4"/>
    <w:rsid w:val="4510189E"/>
    <w:rsid w:val="451C0D6A"/>
    <w:rsid w:val="452CC147"/>
    <w:rsid w:val="458BC819"/>
    <w:rsid w:val="459B5578"/>
    <w:rsid w:val="45B5C3B0"/>
    <w:rsid w:val="45EC3255"/>
    <w:rsid w:val="46143299"/>
    <w:rsid w:val="461668AE"/>
    <w:rsid w:val="461AA51C"/>
    <w:rsid w:val="4629F7EF"/>
    <w:rsid w:val="466668F8"/>
    <w:rsid w:val="46834255"/>
    <w:rsid w:val="46B1D36E"/>
    <w:rsid w:val="46B76498"/>
    <w:rsid w:val="47222F3B"/>
    <w:rsid w:val="4789E6F6"/>
    <w:rsid w:val="47C11D82"/>
    <w:rsid w:val="48A31D5F"/>
    <w:rsid w:val="48F744E6"/>
    <w:rsid w:val="497AE873"/>
    <w:rsid w:val="49F5F6C9"/>
    <w:rsid w:val="4A1B576A"/>
    <w:rsid w:val="4A2FC48D"/>
    <w:rsid w:val="4AC59981"/>
    <w:rsid w:val="4ACD0E53"/>
    <w:rsid w:val="4ACF5550"/>
    <w:rsid w:val="4B2845DD"/>
    <w:rsid w:val="4B369DCC"/>
    <w:rsid w:val="4B91D660"/>
    <w:rsid w:val="4B925088"/>
    <w:rsid w:val="4C038236"/>
    <w:rsid w:val="4C0466D7"/>
    <w:rsid w:val="4C0F460E"/>
    <w:rsid w:val="4C17D2FF"/>
    <w:rsid w:val="4C66B8FF"/>
    <w:rsid w:val="4C71ED20"/>
    <w:rsid w:val="4C72CA38"/>
    <w:rsid w:val="4CA41105"/>
    <w:rsid w:val="4CE15E19"/>
    <w:rsid w:val="4CE85E50"/>
    <w:rsid w:val="4D02B359"/>
    <w:rsid w:val="4D2333BA"/>
    <w:rsid w:val="4DFF956C"/>
    <w:rsid w:val="4E2CDF2A"/>
    <w:rsid w:val="4F43025C"/>
    <w:rsid w:val="4F7EF44D"/>
    <w:rsid w:val="4F907A24"/>
    <w:rsid w:val="4FDA012B"/>
    <w:rsid w:val="5003786C"/>
    <w:rsid w:val="500885F6"/>
    <w:rsid w:val="5019087B"/>
    <w:rsid w:val="503F8D57"/>
    <w:rsid w:val="50519DAE"/>
    <w:rsid w:val="5055C935"/>
    <w:rsid w:val="51362F5E"/>
    <w:rsid w:val="51600C85"/>
    <w:rsid w:val="517C29EC"/>
    <w:rsid w:val="51835DF3"/>
    <w:rsid w:val="51E3888E"/>
    <w:rsid w:val="51ED6E0F"/>
    <w:rsid w:val="520DEF5F"/>
    <w:rsid w:val="52D1FFBF"/>
    <w:rsid w:val="52DC5F73"/>
    <w:rsid w:val="52FA8D50"/>
    <w:rsid w:val="5326A8E2"/>
    <w:rsid w:val="5333F6E4"/>
    <w:rsid w:val="53772E19"/>
    <w:rsid w:val="538602F6"/>
    <w:rsid w:val="539DFBF5"/>
    <w:rsid w:val="53FA418B"/>
    <w:rsid w:val="544D5D61"/>
    <w:rsid w:val="545345CF"/>
    <w:rsid w:val="54A47648"/>
    <w:rsid w:val="54B83DAA"/>
    <w:rsid w:val="54DF16D2"/>
    <w:rsid w:val="55028259"/>
    <w:rsid w:val="55177F3B"/>
    <w:rsid w:val="55393027"/>
    <w:rsid w:val="5569C3D3"/>
    <w:rsid w:val="557FDEB2"/>
    <w:rsid w:val="5599910B"/>
    <w:rsid w:val="55AAA821"/>
    <w:rsid w:val="55EC4574"/>
    <w:rsid w:val="55EF5BCD"/>
    <w:rsid w:val="55F57BC1"/>
    <w:rsid w:val="56397C4F"/>
    <w:rsid w:val="563F1E61"/>
    <w:rsid w:val="576C3B4F"/>
    <w:rsid w:val="57709698"/>
    <w:rsid w:val="5797118D"/>
    <w:rsid w:val="579DD7EB"/>
    <w:rsid w:val="579E1B90"/>
    <w:rsid w:val="57BB56CA"/>
    <w:rsid w:val="57C448EB"/>
    <w:rsid w:val="58741AEA"/>
    <w:rsid w:val="58A75BA9"/>
    <w:rsid w:val="58C3FBB0"/>
    <w:rsid w:val="593C5B63"/>
    <w:rsid w:val="5942F197"/>
    <w:rsid w:val="59AEA18C"/>
    <w:rsid w:val="59DC318C"/>
    <w:rsid w:val="59E7F89C"/>
    <w:rsid w:val="59E7FB3F"/>
    <w:rsid w:val="5A0C555C"/>
    <w:rsid w:val="5A3586C8"/>
    <w:rsid w:val="5AF148BE"/>
    <w:rsid w:val="5B04B251"/>
    <w:rsid w:val="5B4B4A19"/>
    <w:rsid w:val="5B4E0ED0"/>
    <w:rsid w:val="5B616FDC"/>
    <w:rsid w:val="5BDCFBAB"/>
    <w:rsid w:val="5BEC5E4F"/>
    <w:rsid w:val="5C76FCBC"/>
    <w:rsid w:val="5CDE6115"/>
    <w:rsid w:val="5D062F9E"/>
    <w:rsid w:val="5D738478"/>
    <w:rsid w:val="5DB4D139"/>
    <w:rsid w:val="5E2F3EBB"/>
    <w:rsid w:val="5E603FCB"/>
    <w:rsid w:val="5E7CD464"/>
    <w:rsid w:val="5E8CEA34"/>
    <w:rsid w:val="5EFA349E"/>
    <w:rsid w:val="5F2E06F8"/>
    <w:rsid w:val="5F3255A0"/>
    <w:rsid w:val="5F5BDF66"/>
    <w:rsid w:val="5FDFEA58"/>
    <w:rsid w:val="5FFA347B"/>
    <w:rsid w:val="600F97B0"/>
    <w:rsid w:val="60580364"/>
    <w:rsid w:val="605C4EDB"/>
    <w:rsid w:val="606549BC"/>
    <w:rsid w:val="611A5950"/>
    <w:rsid w:val="613C81E7"/>
    <w:rsid w:val="6173F3D5"/>
    <w:rsid w:val="618A31E4"/>
    <w:rsid w:val="61CAB500"/>
    <w:rsid w:val="61F0B31F"/>
    <w:rsid w:val="61FA5DD3"/>
    <w:rsid w:val="61FEEE7A"/>
    <w:rsid w:val="6202EB49"/>
    <w:rsid w:val="62575C6D"/>
    <w:rsid w:val="6273AA13"/>
    <w:rsid w:val="628B6C9D"/>
    <w:rsid w:val="62A9C34D"/>
    <w:rsid w:val="62B6B35C"/>
    <w:rsid w:val="62D8A1B6"/>
    <w:rsid w:val="634D234B"/>
    <w:rsid w:val="635FB82B"/>
    <w:rsid w:val="636BCEC6"/>
    <w:rsid w:val="63A24B60"/>
    <w:rsid w:val="64610D3F"/>
    <w:rsid w:val="64680B2D"/>
    <w:rsid w:val="64BDCD2F"/>
    <w:rsid w:val="64CB9809"/>
    <w:rsid w:val="64D1957B"/>
    <w:rsid w:val="65036A72"/>
    <w:rsid w:val="6542390C"/>
    <w:rsid w:val="6566F5F6"/>
    <w:rsid w:val="65712B79"/>
    <w:rsid w:val="659D0B47"/>
    <w:rsid w:val="65C157FB"/>
    <w:rsid w:val="6638C488"/>
    <w:rsid w:val="6642F8F4"/>
    <w:rsid w:val="6697FD6B"/>
    <w:rsid w:val="66A3BFD5"/>
    <w:rsid w:val="66BE3C26"/>
    <w:rsid w:val="66C21455"/>
    <w:rsid w:val="6745A9CF"/>
    <w:rsid w:val="678CF478"/>
    <w:rsid w:val="67A4F42D"/>
    <w:rsid w:val="68B57BF8"/>
    <w:rsid w:val="68EC07C3"/>
    <w:rsid w:val="690A6F03"/>
    <w:rsid w:val="69364155"/>
    <w:rsid w:val="693BDFE4"/>
    <w:rsid w:val="69518A7E"/>
    <w:rsid w:val="6A02D72B"/>
    <w:rsid w:val="6A05785C"/>
    <w:rsid w:val="6A3B26B8"/>
    <w:rsid w:val="6A4239D4"/>
    <w:rsid w:val="6A5ED534"/>
    <w:rsid w:val="6A7F5D74"/>
    <w:rsid w:val="6AF26F50"/>
    <w:rsid w:val="6B66F29B"/>
    <w:rsid w:val="6B97B47A"/>
    <w:rsid w:val="6BD523E1"/>
    <w:rsid w:val="6CBE1B72"/>
    <w:rsid w:val="6D7CD4BE"/>
    <w:rsid w:val="6DE78856"/>
    <w:rsid w:val="6DF756C5"/>
    <w:rsid w:val="6E069C06"/>
    <w:rsid w:val="6E6F49D0"/>
    <w:rsid w:val="6E9AD8B4"/>
    <w:rsid w:val="6EC1C131"/>
    <w:rsid w:val="6ED3A13E"/>
    <w:rsid w:val="6EEBB9AF"/>
    <w:rsid w:val="6F293481"/>
    <w:rsid w:val="6F36909A"/>
    <w:rsid w:val="6F60362C"/>
    <w:rsid w:val="6F684AD7"/>
    <w:rsid w:val="6FA13084"/>
    <w:rsid w:val="700A9B5C"/>
    <w:rsid w:val="700C6720"/>
    <w:rsid w:val="7080CE68"/>
    <w:rsid w:val="70993213"/>
    <w:rsid w:val="709FA48C"/>
    <w:rsid w:val="7165A30B"/>
    <w:rsid w:val="72573715"/>
    <w:rsid w:val="72795A60"/>
    <w:rsid w:val="73911AFA"/>
    <w:rsid w:val="73A2111B"/>
    <w:rsid w:val="73C15812"/>
    <w:rsid w:val="73CB73EB"/>
    <w:rsid w:val="73D293E8"/>
    <w:rsid w:val="7419AAF3"/>
    <w:rsid w:val="743E806A"/>
    <w:rsid w:val="7462DA78"/>
    <w:rsid w:val="74B4C1B3"/>
    <w:rsid w:val="753EB312"/>
    <w:rsid w:val="7548AD1B"/>
    <w:rsid w:val="754E35F5"/>
    <w:rsid w:val="75617EEE"/>
    <w:rsid w:val="75A9C234"/>
    <w:rsid w:val="76310674"/>
    <w:rsid w:val="7639CCCD"/>
    <w:rsid w:val="76AF0287"/>
    <w:rsid w:val="7720CC14"/>
    <w:rsid w:val="772B9EE8"/>
    <w:rsid w:val="77AD1F9D"/>
    <w:rsid w:val="77C0A48B"/>
    <w:rsid w:val="785AF24F"/>
    <w:rsid w:val="7868E431"/>
    <w:rsid w:val="78695556"/>
    <w:rsid w:val="788C2384"/>
    <w:rsid w:val="78D4CE42"/>
    <w:rsid w:val="78EE95B5"/>
    <w:rsid w:val="78FEC9A1"/>
    <w:rsid w:val="792BD448"/>
    <w:rsid w:val="7958EDEB"/>
    <w:rsid w:val="79E0AC38"/>
    <w:rsid w:val="7A4D6F2F"/>
    <w:rsid w:val="7ADF1B97"/>
    <w:rsid w:val="7BBB7EDE"/>
    <w:rsid w:val="7BDB3262"/>
    <w:rsid w:val="7C1F5692"/>
    <w:rsid w:val="7C4FF5B8"/>
    <w:rsid w:val="7C920F84"/>
    <w:rsid w:val="7CA4382B"/>
    <w:rsid w:val="7CCFF091"/>
    <w:rsid w:val="7D08B06B"/>
    <w:rsid w:val="7D66FB52"/>
    <w:rsid w:val="7DA764DC"/>
    <w:rsid w:val="7E350AE5"/>
    <w:rsid w:val="7EA3A114"/>
    <w:rsid w:val="7EBEC680"/>
    <w:rsid w:val="7EC9D89B"/>
    <w:rsid w:val="7F245566"/>
    <w:rsid w:val="7F7E14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4A0FE"/>
  <w15:chartTrackingRefBased/>
  <w15:docId w15:val="{876A1B11-2DF7-4042-BCFF-7886E970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20B1"/>
    <w:rPr>
      <w:sz w:val="36"/>
    </w:rPr>
  </w:style>
  <w:style w:type="paragraph" w:styleId="Heading1">
    <w:name w:val="heading 1"/>
    <w:basedOn w:val="Normal"/>
    <w:next w:val="Normal"/>
    <w:link w:val="Heading1Char"/>
    <w:uiPriority w:val="9"/>
    <w:qFormat/>
    <w:rsid w:val="00E0061F"/>
    <w:pPr>
      <w:keepNext/>
      <w:keepLines/>
      <w:spacing w:before="240"/>
      <w:outlineLvl w:val="0"/>
    </w:pPr>
    <w:rPr>
      <w:rFonts w:asciiTheme="majorHAnsi" w:eastAsiaTheme="majorEastAsia" w:hAnsiTheme="majorHAnsi" w:cstheme="majorBidi"/>
      <w:color w:val="2F5496" w:themeColor="accent1" w:themeShade="BF"/>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1EBB"/>
    <w:rPr>
      <w:color w:val="0563C1" w:themeColor="hyperlink"/>
      <w:u w:val="single"/>
    </w:rPr>
  </w:style>
  <w:style w:type="character" w:styleId="UnresolvedMention">
    <w:name w:val="Unresolved Mention"/>
    <w:basedOn w:val="DefaultParagraphFont"/>
    <w:uiPriority w:val="99"/>
    <w:semiHidden/>
    <w:unhideWhenUsed/>
    <w:rsid w:val="00A91EBB"/>
    <w:rPr>
      <w:color w:val="605E5C"/>
      <w:shd w:val="clear" w:color="auto" w:fill="E1DFDD"/>
    </w:rPr>
  </w:style>
  <w:style w:type="paragraph" w:styleId="ListParagraph">
    <w:name w:val="List Paragraph"/>
    <w:basedOn w:val="Normal"/>
    <w:uiPriority w:val="34"/>
    <w:qFormat/>
    <w:rsid w:val="007C7250"/>
    <w:pPr>
      <w:ind w:left="720"/>
      <w:contextualSpacing/>
    </w:pPr>
  </w:style>
  <w:style w:type="character" w:styleId="CommentReference">
    <w:name w:val="annotation reference"/>
    <w:basedOn w:val="DefaultParagraphFont"/>
    <w:uiPriority w:val="99"/>
    <w:semiHidden/>
    <w:unhideWhenUsed/>
    <w:rsid w:val="00402821"/>
    <w:rPr>
      <w:sz w:val="16"/>
      <w:szCs w:val="16"/>
    </w:rPr>
  </w:style>
  <w:style w:type="paragraph" w:styleId="CommentText">
    <w:name w:val="annotation text"/>
    <w:basedOn w:val="Normal"/>
    <w:link w:val="CommentTextChar"/>
    <w:uiPriority w:val="99"/>
    <w:semiHidden/>
    <w:unhideWhenUsed/>
    <w:rsid w:val="00402821"/>
    <w:rPr>
      <w:sz w:val="20"/>
      <w:szCs w:val="20"/>
    </w:rPr>
  </w:style>
  <w:style w:type="character" w:customStyle="1" w:styleId="CommentTextChar">
    <w:name w:val="Comment Text Char"/>
    <w:basedOn w:val="DefaultParagraphFont"/>
    <w:link w:val="CommentText"/>
    <w:uiPriority w:val="99"/>
    <w:semiHidden/>
    <w:rsid w:val="00402821"/>
    <w:rPr>
      <w:sz w:val="20"/>
      <w:szCs w:val="20"/>
    </w:rPr>
  </w:style>
  <w:style w:type="paragraph" w:styleId="CommentSubject">
    <w:name w:val="annotation subject"/>
    <w:basedOn w:val="CommentText"/>
    <w:next w:val="CommentText"/>
    <w:link w:val="CommentSubjectChar"/>
    <w:uiPriority w:val="99"/>
    <w:semiHidden/>
    <w:unhideWhenUsed/>
    <w:rsid w:val="00402821"/>
    <w:rPr>
      <w:b/>
      <w:bCs/>
    </w:rPr>
  </w:style>
  <w:style w:type="character" w:customStyle="1" w:styleId="CommentSubjectChar">
    <w:name w:val="Comment Subject Char"/>
    <w:basedOn w:val="CommentTextChar"/>
    <w:link w:val="CommentSubject"/>
    <w:uiPriority w:val="99"/>
    <w:semiHidden/>
    <w:rsid w:val="00402821"/>
    <w:rPr>
      <w:b/>
      <w:bCs/>
      <w:sz w:val="20"/>
      <w:szCs w:val="20"/>
    </w:rPr>
  </w:style>
  <w:style w:type="paragraph" w:customStyle="1" w:styleId="ByLine">
    <w:name w:val="By Line"/>
    <w:basedOn w:val="Normal"/>
    <w:qFormat/>
    <w:rsid w:val="009A20B1"/>
  </w:style>
  <w:style w:type="character" w:styleId="Emphasis">
    <w:name w:val="Emphasis"/>
    <w:basedOn w:val="DefaultParagraphFont"/>
    <w:uiPriority w:val="20"/>
    <w:qFormat/>
    <w:rsid w:val="00FF34B5"/>
    <w:rPr>
      <w:i/>
      <w:iCs/>
    </w:rPr>
  </w:style>
  <w:style w:type="character" w:styleId="FollowedHyperlink">
    <w:name w:val="FollowedHyperlink"/>
    <w:basedOn w:val="DefaultParagraphFont"/>
    <w:uiPriority w:val="99"/>
    <w:semiHidden/>
    <w:unhideWhenUsed/>
    <w:rsid w:val="00F21C29"/>
    <w:rPr>
      <w:color w:val="954F72" w:themeColor="followedHyperlink"/>
      <w:u w:val="single"/>
    </w:rPr>
  </w:style>
  <w:style w:type="character" w:styleId="PageNumber">
    <w:name w:val="page number"/>
    <w:basedOn w:val="DefaultParagraphFont"/>
    <w:uiPriority w:val="99"/>
    <w:semiHidden/>
    <w:unhideWhenUsed/>
    <w:rsid w:val="003B1CB6"/>
  </w:style>
  <w:style w:type="paragraph" w:styleId="EndnoteText">
    <w:name w:val="endnote text"/>
    <w:basedOn w:val="Normal"/>
    <w:link w:val="EndnoteTextChar"/>
    <w:uiPriority w:val="99"/>
    <w:semiHidden/>
    <w:unhideWhenUsed/>
    <w:rsid w:val="006361BD"/>
    <w:rPr>
      <w:sz w:val="20"/>
      <w:szCs w:val="20"/>
    </w:rPr>
  </w:style>
  <w:style w:type="character" w:customStyle="1" w:styleId="EndnoteTextChar">
    <w:name w:val="Endnote Text Char"/>
    <w:basedOn w:val="DefaultParagraphFont"/>
    <w:link w:val="EndnoteText"/>
    <w:uiPriority w:val="99"/>
    <w:semiHidden/>
    <w:rsid w:val="006361BD"/>
    <w:rPr>
      <w:sz w:val="20"/>
      <w:szCs w:val="20"/>
    </w:rPr>
  </w:style>
  <w:style w:type="character" w:styleId="EndnoteReference">
    <w:name w:val="endnote reference"/>
    <w:basedOn w:val="DefaultParagraphFont"/>
    <w:uiPriority w:val="99"/>
    <w:semiHidden/>
    <w:unhideWhenUsed/>
    <w:rsid w:val="006361BD"/>
    <w:rPr>
      <w:vertAlign w:val="superscript"/>
    </w:rPr>
  </w:style>
  <w:style w:type="paragraph" w:styleId="FootnoteText">
    <w:name w:val="footnote text"/>
    <w:basedOn w:val="Normal"/>
    <w:link w:val="FootnoteTextChar"/>
    <w:uiPriority w:val="99"/>
    <w:semiHidden/>
    <w:unhideWhenUsed/>
    <w:rsid w:val="00EC5E0D"/>
    <w:rPr>
      <w:sz w:val="20"/>
      <w:szCs w:val="20"/>
    </w:rPr>
  </w:style>
  <w:style w:type="character" w:customStyle="1" w:styleId="FootnoteTextChar">
    <w:name w:val="Footnote Text Char"/>
    <w:basedOn w:val="DefaultParagraphFont"/>
    <w:link w:val="FootnoteText"/>
    <w:uiPriority w:val="99"/>
    <w:semiHidden/>
    <w:rsid w:val="00EC5E0D"/>
    <w:rPr>
      <w:sz w:val="20"/>
      <w:szCs w:val="20"/>
    </w:rPr>
  </w:style>
  <w:style w:type="character" w:styleId="FootnoteReference">
    <w:name w:val="footnote reference"/>
    <w:basedOn w:val="DefaultParagraphFont"/>
    <w:uiPriority w:val="99"/>
    <w:semiHidden/>
    <w:unhideWhenUsed/>
    <w:rsid w:val="00EC5E0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0B7C3C"/>
  </w:style>
  <w:style w:type="character" w:customStyle="1" w:styleId="Heading1Char">
    <w:name w:val="Heading 1 Char"/>
    <w:basedOn w:val="DefaultParagraphFont"/>
    <w:link w:val="Heading1"/>
    <w:uiPriority w:val="9"/>
    <w:rsid w:val="00E0061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006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61F"/>
    <w:rPr>
      <w:rFonts w:asciiTheme="majorHAnsi" w:eastAsiaTheme="majorEastAsia" w:hAnsiTheme="majorHAnsi" w:cstheme="majorBidi"/>
      <w:spacing w:val="-10"/>
      <w:kern w:val="28"/>
      <w:sz w:val="56"/>
      <w:szCs w:val="56"/>
    </w:rPr>
  </w:style>
  <w:style w:type="paragraph" w:customStyle="1" w:styleId="ArticleType">
    <w:name w:val="ArticleType"/>
    <w:basedOn w:val="Normal"/>
    <w:qFormat/>
    <w:rsid w:val="009A20B1"/>
    <w:pPr>
      <w:jc w:val="right"/>
    </w:pPr>
    <w:rPr>
      <w:b/>
      <w:sz w:val="40"/>
    </w:rPr>
  </w:style>
  <w:style w:type="paragraph" w:styleId="IntenseQuote">
    <w:name w:val="Intense Quote"/>
    <w:aliases w:val="Pull Quote"/>
    <w:basedOn w:val="Normal"/>
    <w:next w:val="Normal"/>
    <w:link w:val="IntenseQuoteChar"/>
    <w:uiPriority w:val="30"/>
    <w:qFormat/>
    <w:rsid w:val="009A20B1"/>
    <w:pPr>
      <w:pBdr>
        <w:top w:val="single" w:sz="4" w:space="10" w:color="4472C4" w:themeColor="accent1"/>
        <w:bottom w:val="single" w:sz="4" w:space="10" w:color="4472C4" w:themeColor="accent1"/>
      </w:pBdr>
      <w:spacing w:before="360" w:after="360"/>
      <w:ind w:left="864" w:right="864"/>
      <w:jc w:val="center"/>
    </w:pPr>
    <w:rPr>
      <w:i/>
      <w:iCs/>
      <w:color w:val="4472C4" w:themeColor="accent1"/>
      <w:sz w:val="40"/>
    </w:rPr>
  </w:style>
  <w:style w:type="character" w:customStyle="1" w:styleId="IntenseQuoteChar">
    <w:name w:val="Intense Quote Char"/>
    <w:aliases w:val="Pull Quote Char"/>
    <w:basedOn w:val="DefaultParagraphFont"/>
    <w:link w:val="IntenseQuote"/>
    <w:uiPriority w:val="30"/>
    <w:rsid w:val="009A20B1"/>
    <w:rPr>
      <w:i/>
      <w:iCs/>
      <w:color w:val="4472C4" w:themeColor="accent1"/>
      <w:sz w:val="40"/>
    </w:rPr>
  </w:style>
  <w:style w:type="paragraph" w:customStyle="1" w:styleId="ImageCaption">
    <w:name w:val="Image Caption"/>
    <w:basedOn w:val="Normal"/>
    <w:qFormat/>
    <w:rsid w:val="00194B8F"/>
    <w:pPr>
      <w:jc w:val="center"/>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1435">
      <w:bodyDiv w:val="1"/>
      <w:marLeft w:val="0"/>
      <w:marRight w:val="0"/>
      <w:marTop w:val="0"/>
      <w:marBottom w:val="0"/>
      <w:divBdr>
        <w:top w:val="none" w:sz="0" w:space="0" w:color="auto"/>
        <w:left w:val="none" w:sz="0" w:space="0" w:color="auto"/>
        <w:bottom w:val="none" w:sz="0" w:space="0" w:color="auto"/>
        <w:right w:val="none" w:sz="0" w:space="0" w:color="auto"/>
      </w:divBdr>
    </w:div>
    <w:div w:id="79567838">
      <w:bodyDiv w:val="1"/>
      <w:marLeft w:val="0"/>
      <w:marRight w:val="0"/>
      <w:marTop w:val="0"/>
      <w:marBottom w:val="0"/>
      <w:divBdr>
        <w:top w:val="none" w:sz="0" w:space="0" w:color="auto"/>
        <w:left w:val="none" w:sz="0" w:space="0" w:color="auto"/>
        <w:bottom w:val="none" w:sz="0" w:space="0" w:color="auto"/>
        <w:right w:val="none" w:sz="0" w:space="0" w:color="auto"/>
      </w:divBdr>
    </w:div>
    <w:div w:id="121535289">
      <w:bodyDiv w:val="1"/>
      <w:marLeft w:val="0"/>
      <w:marRight w:val="0"/>
      <w:marTop w:val="0"/>
      <w:marBottom w:val="0"/>
      <w:divBdr>
        <w:top w:val="none" w:sz="0" w:space="0" w:color="auto"/>
        <w:left w:val="none" w:sz="0" w:space="0" w:color="auto"/>
        <w:bottom w:val="none" w:sz="0" w:space="0" w:color="auto"/>
        <w:right w:val="none" w:sz="0" w:space="0" w:color="auto"/>
      </w:divBdr>
    </w:div>
    <w:div w:id="267353958">
      <w:bodyDiv w:val="1"/>
      <w:marLeft w:val="0"/>
      <w:marRight w:val="0"/>
      <w:marTop w:val="0"/>
      <w:marBottom w:val="0"/>
      <w:divBdr>
        <w:top w:val="none" w:sz="0" w:space="0" w:color="auto"/>
        <w:left w:val="none" w:sz="0" w:space="0" w:color="auto"/>
        <w:bottom w:val="none" w:sz="0" w:space="0" w:color="auto"/>
        <w:right w:val="none" w:sz="0" w:space="0" w:color="auto"/>
      </w:divBdr>
    </w:div>
    <w:div w:id="427047296">
      <w:bodyDiv w:val="1"/>
      <w:marLeft w:val="0"/>
      <w:marRight w:val="0"/>
      <w:marTop w:val="0"/>
      <w:marBottom w:val="0"/>
      <w:divBdr>
        <w:top w:val="none" w:sz="0" w:space="0" w:color="auto"/>
        <w:left w:val="none" w:sz="0" w:space="0" w:color="auto"/>
        <w:bottom w:val="none" w:sz="0" w:space="0" w:color="auto"/>
        <w:right w:val="none" w:sz="0" w:space="0" w:color="auto"/>
      </w:divBdr>
    </w:div>
    <w:div w:id="455216115">
      <w:bodyDiv w:val="1"/>
      <w:marLeft w:val="0"/>
      <w:marRight w:val="0"/>
      <w:marTop w:val="0"/>
      <w:marBottom w:val="0"/>
      <w:divBdr>
        <w:top w:val="none" w:sz="0" w:space="0" w:color="auto"/>
        <w:left w:val="none" w:sz="0" w:space="0" w:color="auto"/>
        <w:bottom w:val="none" w:sz="0" w:space="0" w:color="auto"/>
        <w:right w:val="none" w:sz="0" w:space="0" w:color="auto"/>
      </w:divBdr>
    </w:div>
    <w:div w:id="470751553">
      <w:bodyDiv w:val="1"/>
      <w:marLeft w:val="0"/>
      <w:marRight w:val="0"/>
      <w:marTop w:val="0"/>
      <w:marBottom w:val="0"/>
      <w:divBdr>
        <w:top w:val="none" w:sz="0" w:space="0" w:color="auto"/>
        <w:left w:val="none" w:sz="0" w:space="0" w:color="auto"/>
        <w:bottom w:val="none" w:sz="0" w:space="0" w:color="auto"/>
        <w:right w:val="none" w:sz="0" w:space="0" w:color="auto"/>
      </w:divBdr>
    </w:div>
    <w:div w:id="477265792">
      <w:bodyDiv w:val="1"/>
      <w:marLeft w:val="0"/>
      <w:marRight w:val="0"/>
      <w:marTop w:val="0"/>
      <w:marBottom w:val="0"/>
      <w:divBdr>
        <w:top w:val="none" w:sz="0" w:space="0" w:color="auto"/>
        <w:left w:val="none" w:sz="0" w:space="0" w:color="auto"/>
        <w:bottom w:val="none" w:sz="0" w:space="0" w:color="auto"/>
        <w:right w:val="none" w:sz="0" w:space="0" w:color="auto"/>
      </w:divBdr>
    </w:div>
    <w:div w:id="542911400">
      <w:bodyDiv w:val="1"/>
      <w:marLeft w:val="0"/>
      <w:marRight w:val="0"/>
      <w:marTop w:val="0"/>
      <w:marBottom w:val="0"/>
      <w:divBdr>
        <w:top w:val="none" w:sz="0" w:space="0" w:color="auto"/>
        <w:left w:val="none" w:sz="0" w:space="0" w:color="auto"/>
        <w:bottom w:val="none" w:sz="0" w:space="0" w:color="auto"/>
        <w:right w:val="none" w:sz="0" w:space="0" w:color="auto"/>
      </w:divBdr>
    </w:div>
    <w:div w:id="595795702">
      <w:bodyDiv w:val="1"/>
      <w:marLeft w:val="0"/>
      <w:marRight w:val="0"/>
      <w:marTop w:val="0"/>
      <w:marBottom w:val="0"/>
      <w:divBdr>
        <w:top w:val="none" w:sz="0" w:space="0" w:color="auto"/>
        <w:left w:val="none" w:sz="0" w:space="0" w:color="auto"/>
        <w:bottom w:val="none" w:sz="0" w:space="0" w:color="auto"/>
        <w:right w:val="none" w:sz="0" w:space="0" w:color="auto"/>
      </w:divBdr>
    </w:div>
    <w:div w:id="647512661">
      <w:bodyDiv w:val="1"/>
      <w:marLeft w:val="0"/>
      <w:marRight w:val="0"/>
      <w:marTop w:val="0"/>
      <w:marBottom w:val="0"/>
      <w:divBdr>
        <w:top w:val="none" w:sz="0" w:space="0" w:color="auto"/>
        <w:left w:val="none" w:sz="0" w:space="0" w:color="auto"/>
        <w:bottom w:val="none" w:sz="0" w:space="0" w:color="auto"/>
        <w:right w:val="none" w:sz="0" w:space="0" w:color="auto"/>
      </w:divBdr>
    </w:div>
    <w:div w:id="737440405">
      <w:bodyDiv w:val="1"/>
      <w:marLeft w:val="0"/>
      <w:marRight w:val="0"/>
      <w:marTop w:val="0"/>
      <w:marBottom w:val="0"/>
      <w:divBdr>
        <w:top w:val="none" w:sz="0" w:space="0" w:color="auto"/>
        <w:left w:val="none" w:sz="0" w:space="0" w:color="auto"/>
        <w:bottom w:val="none" w:sz="0" w:space="0" w:color="auto"/>
        <w:right w:val="none" w:sz="0" w:space="0" w:color="auto"/>
      </w:divBdr>
    </w:div>
    <w:div w:id="839538166">
      <w:bodyDiv w:val="1"/>
      <w:marLeft w:val="0"/>
      <w:marRight w:val="0"/>
      <w:marTop w:val="0"/>
      <w:marBottom w:val="0"/>
      <w:divBdr>
        <w:top w:val="none" w:sz="0" w:space="0" w:color="auto"/>
        <w:left w:val="none" w:sz="0" w:space="0" w:color="auto"/>
        <w:bottom w:val="none" w:sz="0" w:space="0" w:color="auto"/>
        <w:right w:val="none" w:sz="0" w:space="0" w:color="auto"/>
      </w:divBdr>
    </w:div>
    <w:div w:id="843209486">
      <w:bodyDiv w:val="1"/>
      <w:marLeft w:val="0"/>
      <w:marRight w:val="0"/>
      <w:marTop w:val="0"/>
      <w:marBottom w:val="0"/>
      <w:divBdr>
        <w:top w:val="none" w:sz="0" w:space="0" w:color="auto"/>
        <w:left w:val="none" w:sz="0" w:space="0" w:color="auto"/>
        <w:bottom w:val="none" w:sz="0" w:space="0" w:color="auto"/>
        <w:right w:val="none" w:sz="0" w:space="0" w:color="auto"/>
      </w:divBdr>
    </w:div>
    <w:div w:id="914751771">
      <w:bodyDiv w:val="1"/>
      <w:marLeft w:val="0"/>
      <w:marRight w:val="0"/>
      <w:marTop w:val="0"/>
      <w:marBottom w:val="0"/>
      <w:divBdr>
        <w:top w:val="none" w:sz="0" w:space="0" w:color="auto"/>
        <w:left w:val="none" w:sz="0" w:space="0" w:color="auto"/>
        <w:bottom w:val="none" w:sz="0" w:space="0" w:color="auto"/>
        <w:right w:val="none" w:sz="0" w:space="0" w:color="auto"/>
      </w:divBdr>
    </w:div>
    <w:div w:id="924844238">
      <w:bodyDiv w:val="1"/>
      <w:marLeft w:val="0"/>
      <w:marRight w:val="0"/>
      <w:marTop w:val="0"/>
      <w:marBottom w:val="0"/>
      <w:divBdr>
        <w:top w:val="none" w:sz="0" w:space="0" w:color="auto"/>
        <w:left w:val="none" w:sz="0" w:space="0" w:color="auto"/>
        <w:bottom w:val="none" w:sz="0" w:space="0" w:color="auto"/>
        <w:right w:val="none" w:sz="0" w:space="0" w:color="auto"/>
      </w:divBdr>
    </w:div>
    <w:div w:id="1046680864">
      <w:bodyDiv w:val="1"/>
      <w:marLeft w:val="0"/>
      <w:marRight w:val="0"/>
      <w:marTop w:val="0"/>
      <w:marBottom w:val="0"/>
      <w:divBdr>
        <w:top w:val="none" w:sz="0" w:space="0" w:color="auto"/>
        <w:left w:val="none" w:sz="0" w:space="0" w:color="auto"/>
        <w:bottom w:val="none" w:sz="0" w:space="0" w:color="auto"/>
        <w:right w:val="none" w:sz="0" w:space="0" w:color="auto"/>
      </w:divBdr>
    </w:div>
    <w:div w:id="1058632736">
      <w:bodyDiv w:val="1"/>
      <w:marLeft w:val="0"/>
      <w:marRight w:val="0"/>
      <w:marTop w:val="0"/>
      <w:marBottom w:val="0"/>
      <w:divBdr>
        <w:top w:val="none" w:sz="0" w:space="0" w:color="auto"/>
        <w:left w:val="none" w:sz="0" w:space="0" w:color="auto"/>
        <w:bottom w:val="none" w:sz="0" w:space="0" w:color="auto"/>
        <w:right w:val="none" w:sz="0" w:space="0" w:color="auto"/>
      </w:divBdr>
    </w:div>
    <w:div w:id="1125154350">
      <w:bodyDiv w:val="1"/>
      <w:marLeft w:val="0"/>
      <w:marRight w:val="0"/>
      <w:marTop w:val="0"/>
      <w:marBottom w:val="0"/>
      <w:divBdr>
        <w:top w:val="none" w:sz="0" w:space="0" w:color="auto"/>
        <w:left w:val="none" w:sz="0" w:space="0" w:color="auto"/>
        <w:bottom w:val="none" w:sz="0" w:space="0" w:color="auto"/>
        <w:right w:val="none" w:sz="0" w:space="0" w:color="auto"/>
      </w:divBdr>
    </w:div>
    <w:div w:id="1230652758">
      <w:bodyDiv w:val="1"/>
      <w:marLeft w:val="0"/>
      <w:marRight w:val="0"/>
      <w:marTop w:val="0"/>
      <w:marBottom w:val="0"/>
      <w:divBdr>
        <w:top w:val="none" w:sz="0" w:space="0" w:color="auto"/>
        <w:left w:val="none" w:sz="0" w:space="0" w:color="auto"/>
        <w:bottom w:val="none" w:sz="0" w:space="0" w:color="auto"/>
        <w:right w:val="none" w:sz="0" w:space="0" w:color="auto"/>
      </w:divBdr>
    </w:div>
    <w:div w:id="1319729744">
      <w:bodyDiv w:val="1"/>
      <w:marLeft w:val="0"/>
      <w:marRight w:val="0"/>
      <w:marTop w:val="0"/>
      <w:marBottom w:val="0"/>
      <w:divBdr>
        <w:top w:val="none" w:sz="0" w:space="0" w:color="auto"/>
        <w:left w:val="none" w:sz="0" w:space="0" w:color="auto"/>
        <w:bottom w:val="none" w:sz="0" w:space="0" w:color="auto"/>
        <w:right w:val="none" w:sz="0" w:space="0" w:color="auto"/>
      </w:divBdr>
    </w:div>
    <w:div w:id="1326206022">
      <w:bodyDiv w:val="1"/>
      <w:marLeft w:val="0"/>
      <w:marRight w:val="0"/>
      <w:marTop w:val="0"/>
      <w:marBottom w:val="0"/>
      <w:divBdr>
        <w:top w:val="none" w:sz="0" w:space="0" w:color="auto"/>
        <w:left w:val="none" w:sz="0" w:space="0" w:color="auto"/>
        <w:bottom w:val="none" w:sz="0" w:space="0" w:color="auto"/>
        <w:right w:val="none" w:sz="0" w:space="0" w:color="auto"/>
      </w:divBdr>
    </w:div>
    <w:div w:id="1329289770">
      <w:bodyDiv w:val="1"/>
      <w:marLeft w:val="0"/>
      <w:marRight w:val="0"/>
      <w:marTop w:val="0"/>
      <w:marBottom w:val="0"/>
      <w:divBdr>
        <w:top w:val="none" w:sz="0" w:space="0" w:color="auto"/>
        <w:left w:val="none" w:sz="0" w:space="0" w:color="auto"/>
        <w:bottom w:val="none" w:sz="0" w:space="0" w:color="auto"/>
        <w:right w:val="none" w:sz="0" w:space="0" w:color="auto"/>
      </w:divBdr>
    </w:div>
    <w:div w:id="1396665489">
      <w:bodyDiv w:val="1"/>
      <w:marLeft w:val="0"/>
      <w:marRight w:val="0"/>
      <w:marTop w:val="0"/>
      <w:marBottom w:val="0"/>
      <w:divBdr>
        <w:top w:val="none" w:sz="0" w:space="0" w:color="auto"/>
        <w:left w:val="none" w:sz="0" w:space="0" w:color="auto"/>
        <w:bottom w:val="none" w:sz="0" w:space="0" w:color="auto"/>
        <w:right w:val="none" w:sz="0" w:space="0" w:color="auto"/>
      </w:divBdr>
    </w:div>
    <w:div w:id="1501966074">
      <w:bodyDiv w:val="1"/>
      <w:marLeft w:val="0"/>
      <w:marRight w:val="0"/>
      <w:marTop w:val="0"/>
      <w:marBottom w:val="0"/>
      <w:divBdr>
        <w:top w:val="none" w:sz="0" w:space="0" w:color="auto"/>
        <w:left w:val="none" w:sz="0" w:space="0" w:color="auto"/>
        <w:bottom w:val="none" w:sz="0" w:space="0" w:color="auto"/>
        <w:right w:val="none" w:sz="0" w:space="0" w:color="auto"/>
      </w:divBdr>
    </w:div>
    <w:div w:id="1549877118">
      <w:bodyDiv w:val="1"/>
      <w:marLeft w:val="0"/>
      <w:marRight w:val="0"/>
      <w:marTop w:val="0"/>
      <w:marBottom w:val="0"/>
      <w:divBdr>
        <w:top w:val="none" w:sz="0" w:space="0" w:color="auto"/>
        <w:left w:val="none" w:sz="0" w:space="0" w:color="auto"/>
        <w:bottom w:val="none" w:sz="0" w:space="0" w:color="auto"/>
        <w:right w:val="none" w:sz="0" w:space="0" w:color="auto"/>
      </w:divBdr>
    </w:div>
    <w:div w:id="1688865417">
      <w:bodyDiv w:val="1"/>
      <w:marLeft w:val="0"/>
      <w:marRight w:val="0"/>
      <w:marTop w:val="0"/>
      <w:marBottom w:val="0"/>
      <w:divBdr>
        <w:top w:val="none" w:sz="0" w:space="0" w:color="auto"/>
        <w:left w:val="none" w:sz="0" w:space="0" w:color="auto"/>
        <w:bottom w:val="none" w:sz="0" w:space="0" w:color="auto"/>
        <w:right w:val="none" w:sz="0" w:space="0" w:color="auto"/>
      </w:divBdr>
    </w:div>
    <w:div w:id="1840342888">
      <w:bodyDiv w:val="1"/>
      <w:marLeft w:val="0"/>
      <w:marRight w:val="0"/>
      <w:marTop w:val="0"/>
      <w:marBottom w:val="0"/>
      <w:divBdr>
        <w:top w:val="none" w:sz="0" w:space="0" w:color="auto"/>
        <w:left w:val="none" w:sz="0" w:space="0" w:color="auto"/>
        <w:bottom w:val="none" w:sz="0" w:space="0" w:color="auto"/>
        <w:right w:val="none" w:sz="0" w:space="0" w:color="auto"/>
      </w:divBdr>
    </w:div>
    <w:div w:id="1861120076">
      <w:bodyDiv w:val="1"/>
      <w:marLeft w:val="0"/>
      <w:marRight w:val="0"/>
      <w:marTop w:val="0"/>
      <w:marBottom w:val="0"/>
      <w:divBdr>
        <w:top w:val="none" w:sz="0" w:space="0" w:color="auto"/>
        <w:left w:val="none" w:sz="0" w:space="0" w:color="auto"/>
        <w:bottom w:val="none" w:sz="0" w:space="0" w:color="auto"/>
        <w:right w:val="none" w:sz="0" w:space="0" w:color="auto"/>
      </w:divBdr>
    </w:div>
    <w:div w:id="204316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awneenation.org/pawnee-history/"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EA95DE2-00FC-914D-9EFA-F3304DCD6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klassen-from-template.docx</Template>
  <TotalTime>2</TotalTime>
  <Pages>1</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McFate, Mark</cp:lastModifiedBy>
  <cp:revision>2</cp:revision>
  <cp:lastPrinted>2023-04-26T23:45:00Z</cp:lastPrinted>
  <dcterms:created xsi:type="dcterms:W3CDTF">2024-04-04T15:37:00Z</dcterms:created>
  <dcterms:modified xsi:type="dcterms:W3CDTF">2024-04-04T15:37:00Z</dcterms:modified>
</cp:coreProperties>
</file>